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0B53E" w14:textId="43616E72" w:rsidR="001D1D65" w:rsidRPr="003103EA" w:rsidRDefault="00AE074B" w:rsidP="001D1D65">
      <w:pPr>
        <w:pStyle w:val="3"/>
        <w:rPr>
          <w:lang w:eastAsia="zh-CN"/>
        </w:rPr>
      </w:pPr>
      <w:r w:rsidRPr="003103EA">
        <w:rPr>
          <w:rFonts w:hint="eastAsia"/>
          <w:lang w:eastAsia="zh-CN"/>
        </w:rPr>
        <w:t>总</w:t>
      </w:r>
      <w:r w:rsidR="00B26764" w:rsidRPr="003103EA">
        <w:rPr>
          <w:rFonts w:hint="eastAsia"/>
          <w:lang w:eastAsia="zh-CN"/>
        </w:rPr>
        <w:t>流程：</w:t>
      </w:r>
    </w:p>
    <w:p w14:paraId="723825DE" w14:textId="2BDE1BB1" w:rsidR="00B26764" w:rsidRPr="003103EA" w:rsidRDefault="001D1D65" w:rsidP="00B26764">
      <w:pPr>
        <w:rPr>
          <w:lang w:eastAsia="zh-CN"/>
        </w:rPr>
      </w:pPr>
      <w:r w:rsidRPr="003103EA">
        <w:rPr>
          <w:noProof/>
        </w:rPr>
        <w:drawing>
          <wp:inline distT="0" distB="0" distL="0" distR="0" wp14:anchorId="1DF03630" wp14:editId="31E34EC5">
            <wp:extent cx="6515406" cy="2705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9" cy="271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F9D7" w14:textId="21834100" w:rsidR="00B26764" w:rsidRPr="003103EA" w:rsidRDefault="00471ECD" w:rsidP="00EC2E7B">
      <w:pPr>
        <w:pStyle w:val="3"/>
        <w:rPr>
          <w:lang w:eastAsia="zh-CN"/>
        </w:rPr>
      </w:pPr>
      <w:r w:rsidRPr="003103EA">
        <w:rPr>
          <w:rFonts w:hint="eastAsia"/>
          <w:lang w:eastAsia="zh-CN"/>
        </w:rPr>
        <w:lastRenderedPageBreak/>
        <w:t>表单流程</w:t>
      </w:r>
      <w:r w:rsidR="00AE074B" w:rsidRPr="003103EA">
        <w:rPr>
          <w:rFonts w:hint="eastAsia"/>
          <w:lang w:eastAsia="zh-CN"/>
        </w:rPr>
        <w:t>：</w:t>
      </w:r>
    </w:p>
    <w:p w14:paraId="1C8958CC" w14:textId="36FF2436" w:rsidR="00B26764" w:rsidRPr="003103EA" w:rsidRDefault="00185199" w:rsidP="006107F0">
      <w:pPr>
        <w:jc w:val="center"/>
        <w:rPr>
          <w:lang w:eastAsia="zh-CN"/>
        </w:rPr>
      </w:pPr>
      <w:r w:rsidRPr="003103EA">
        <w:rPr>
          <w:noProof/>
        </w:rPr>
        <w:drawing>
          <wp:inline distT="0" distB="0" distL="0" distR="0" wp14:anchorId="751CF2F2" wp14:editId="0B625FD7">
            <wp:extent cx="3543300" cy="60369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43" cy="60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D0B7" w14:textId="34644D70" w:rsidR="009B5648" w:rsidRPr="003103EA" w:rsidRDefault="00E542E8" w:rsidP="00EC2E7B">
      <w:pPr>
        <w:pStyle w:val="3"/>
        <w:rPr>
          <w:color w:val="FF0000"/>
          <w:lang w:eastAsia="zh-CN"/>
        </w:rPr>
      </w:pPr>
      <w:r w:rsidRPr="003103EA">
        <w:rPr>
          <w:rFonts w:hint="eastAsia"/>
          <w:color w:val="FF0000"/>
          <w:lang w:eastAsia="zh-CN"/>
        </w:rPr>
        <w:t>先导信息：</w:t>
      </w:r>
      <w:r w:rsidR="00826054" w:rsidRPr="003103EA">
        <w:rPr>
          <w:rFonts w:hint="eastAsia"/>
          <w:color w:val="FF0000"/>
          <w:lang w:eastAsia="zh-CN"/>
        </w:rPr>
        <w:t>用户录入</w:t>
      </w:r>
      <w:r w:rsidR="002B31F0" w:rsidRPr="003103EA">
        <w:rPr>
          <w:rFonts w:hint="eastAsia"/>
          <w:color w:val="FF0000"/>
          <w:lang w:eastAsia="zh-CN"/>
        </w:rPr>
        <w:t>（默认折叠，点击展开，则显示）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633"/>
        <w:gridCol w:w="2858"/>
        <w:gridCol w:w="1309"/>
        <w:gridCol w:w="1183"/>
        <w:gridCol w:w="2352"/>
        <w:gridCol w:w="2095"/>
      </w:tblGrid>
      <w:tr w:rsidR="00C05716" w:rsidRPr="003103EA" w14:paraId="09CE8F16" w14:textId="2192BF27" w:rsidTr="00582F2E">
        <w:tc>
          <w:tcPr>
            <w:tcW w:w="701" w:type="dxa"/>
          </w:tcPr>
          <w:p w14:paraId="0A5F344C" w14:textId="29F28143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1577" w:type="dxa"/>
          </w:tcPr>
          <w:p w14:paraId="0165F565" w14:textId="2BA1F006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字段名</w:t>
            </w:r>
          </w:p>
        </w:tc>
        <w:tc>
          <w:tcPr>
            <w:tcW w:w="1455" w:type="dxa"/>
          </w:tcPr>
          <w:p w14:paraId="3F83D67E" w14:textId="7E81E1DB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1432" w:type="dxa"/>
          </w:tcPr>
          <w:p w14:paraId="28358FCF" w14:textId="667804A7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proofErr w:type="gramStart"/>
            <w:r w:rsidRPr="003103EA">
              <w:rPr>
                <w:rFonts w:hint="eastAsia"/>
                <w:lang w:eastAsia="zh-CN"/>
              </w:rPr>
              <w:t>必填项</w:t>
            </w:r>
            <w:proofErr w:type="gramEnd"/>
          </w:p>
        </w:tc>
        <w:tc>
          <w:tcPr>
            <w:tcW w:w="2691" w:type="dxa"/>
          </w:tcPr>
          <w:p w14:paraId="3FC87F75" w14:textId="5334B5F6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备注</w:t>
            </w:r>
          </w:p>
        </w:tc>
        <w:tc>
          <w:tcPr>
            <w:tcW w:w="2574" w:type="dxa"/>
          </w:tcPr>
          <w:p w14:paraId="15BC0F77" w14:textId="58303B3A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报</w:t>
            </w:r>
            <w:proofErr w:type="gramStart"/>
            <w:r w:rsidRPr="003103EA">
              <w:rPr>
                <w:rFonts w:hint="eastAsia"/>
                <w:lang w:eastAsia="zh-CN"/>
              </w:rPr>
              <w:t>错信息</w:t>
            </w:r>
            <w:proofErr w:type="gramEnd"/>
          </w:p>
        </w:tc>
      </w:tr>
      <w:tr w:rsidR="00C05716" w:rsidRPr="003103EA" w14:paraId="5938014F" w14:textId="6AAA08F7" w:rsidTr="00582F2E">
        <w:tc>
          <w:tcPr>
            <w:tcW w:w="701" w:type="dxa"/>
          </w:tcPr>
          <w:p w14:paraId="545401D4" w14:textId="5755C30D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</w:p>
        </w:tc>
        <w:tc>
          <w:tcPr>
            <w:tcW w:w="1577" w:type="dxa"/>
          </w:tcPr>
          <w:p w14:paraId="2754904A" w14:textId="0898F4BF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业务员类型</w:t>
            </w:r>
          </w:p>
          <w:p w14:paraId="6EF1F8A8" w14:textId="0653DB3E" w:rsidR="00C05716" w:rsidRPr="003103EA" w:rsidRDefault="00EE64D1" w:rsidP="0068363A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s</w:t>
            </w:r>
            <w:r w:rsidR="00C05716" w:rsidRPr="003103EA">
              <w:rPr>
                <w:rFonts w:hint="eastAsia"/>
                <w:lang w:eastAsia="zh-CN"/>
              </w:rPr>
              <w:t>ales</w:t>
            </w:r>
            <w:r w:rsidR="00C05716" w:rsidRPr="003103EA">
              <w:rPr>
                <w:lang w:eastAsia="zh-CN"/>
              </w:rPr>
              <w:t>man_type</w:t>
            </w:r>
            <w:proofErr w:type="spellEnd"/>
          </w:p>
          <w:p w14:paraId="35D6FCC1" w14:textId="279C0410" w:rsidR="00C05716" w:rsidRPr="003103EA" w:rsidRDefault="00C05716" w:rsidP="0068363A">
            <w:pPr>
              <w:pStyle w:val="af"/>
              <w:ind w:firstLineChars="0" w:firstLine="0"/>
              <w:rPr>
                <w:lang w:eastAsia="zh-CN"/>
              </w:rPr>
            </w:pPr>
          </w:p>
        </w:tc>
        <w:tc>
          <w:tcPr>
            <w:tcW w:w="1455" w:type="dxa"/>
          </w:tcPr>
          <w:p w14:paraId="13AB50AE" w14:textId="7EC46141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432" w:type="dxa"/>
          </w:tcPr>
          <w:p w14:paraId="4ABE5B0C" w14:textId="4FFDD082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691" w:type="dxa"/>
          </w:tcPr>
          <w:p w14:paraId="7B7BA915" w14:textId="77777777" w:rsidR="00B26764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建议下拉框，二选一</w:t>
            </w:r>
          </w:p>
          <w:p w14:paraId="605BDFE2" w14:textId="77777777" w:rsidR="00B26764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业务员</w:t>
            </w:r>
          </w:p>
          <w:p w14:paraId="2E42F183" w14:textId="2B11AE63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营销员</w:t>
            </w:r>
          </w:p>
        </w:tc>
        <w:tc>
          <w:tcPr>
            <w:tcW w:w="2574" w:type="dxa"/>
          </w:tcPr>
          <w:p w14:paraId="1826E98A" w14:textId="4D5D0719" w:rsidR="00582F2E" w:rsidRPr="003103EA" w:rsidRDefault="00582F2E" w:rsidP="0068363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业务员类型不能为空！</w:t>
            </w:r>
          </w:p>
        </w:tc>
      </w:tr>
      <w:tr w:rsidR="00C05716" w:rsidRPr="003103EA" w14:paraId="673DB6BA" w14:textId="27DA05A3" w:rsidTr="00582F2E">
        <w:tc>
          <w:tcPr>
            <w:tcW w:w="701" w:type="dxa"/>
          </w:tcPr>
          <w:p w14:paraId="549721EB" w14:textId="1028B02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</w:p>
        </w:tc>
        <w:tc>
          <w:tcPr>
            <w:tcW w:w="1577" w:type="dxa"/>
          </w:tcPr>
          <w:p w14:paraId="743A36AB" w14:textId="3626ADEC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业务归属部门</w:t>
            </w:r>
          </w:p>
          <w:p w14:paraId="04EB0723" w14:textId="42D04658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business_ownership_department</w:t>
            </w:r>
            <w:proofErr w:type="spellEnd"/>
          </w:p>
          <w:p w14:paraId="44FD15A1" w14:textId="3E739C26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</w:p>
        </w:tc>
        <w:tc>
          <w:tcPr>
            <w:tcW w:w="1455" w:type="dxa"/>
          </w:tcPr>
          <w:p w14:paraId="3C33927C" w14:textId="63441A7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432" w:type="dxa"/>
          </w:tcPr>
          <w:p w14:paraId="3861C634" w14:textId="15D309E3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691" w:type="dxa"/>
          </w:tcPr>
          <w:p w14:paraId="282DFEC9" w14:textId="45BEBBD9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</w:t>
            </w:r>
            <w:r w:rsidRPr="003103EA">
              <w:rPr>
                <w:rFonts w:hint="eastAsia"/>
                <w:lang w:eastAsia="zh-CN"/>
              </w:rPr>
              <w:t>7</w:t>
            </w:r>
            <w:r w:rsidR="000352B3" w:rsidRPr="003103EA">
              <w:rPr>
                <w:lang w:eastAsia="zh-CN"/>
              </w:rPr>
              <w:t>3</w:t>
            </w:r>
            <w:r w:rsidRPr="003103EA">
              <w:rPr>
                <w:rFonts w:hint="eastAsia"/>
                <w:lang w:eastAsia="zh-CN"/>
              </w:rPr>
              <w:t>选</w:t>
            </w:r>
            <w:r w:rsidRPr="003103EA">
              <w:rPr>
                <w:rFonts w:hint="eastAsia"/>
                <w:lang w:eastAsia="zh-CN"/>
              </w:rPr>
              <w:t>1</w:t>
            </w:r>
          </w:p>
          <w:p w14:paraId="0A4E1E79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2410000613-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71F3CAB7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2410000614-</w:t>
            </w:r>
            <w:r w:rsidRPr="003103EA">
              <w:rPr>
                <w:rFonts w:hint="eastAsia"/>
                <w:lang w:eastAsia="zh-CN"/>
              </w:rPr>
              <w:t>河南分公司营业</w:t>
            </w:r>
            <w:proofErr w:type="gramStart"/>
            <w:r w:rsidRPr="003103EA">
              <w:rPr>
                <w:rFonts w:hint="eastAsia"/>
                <w:lang w:eastAsia="zh-CN"/>
              </w:rPr>
              <w:t>五部电销第一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30B4C89D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2410000615-</w:t>
            </w:r>
            <w:r w:rsidRPr="003103EA">
              <w:rPr>
                <w:rFonts w:hint="eastAsia"/>
                <w:lang w:eastAsia="zh-CN"/>
              </w:rPr>
              <w:t>河南分公司营业</w:t>
            </w:r>
            <w:proofErr w:type="gramStart"/>
            <w:r w:rsidRPr="003103EA">
              <w:rPr>
                <w:rFonts w:hint="eastAsia"/>
                <w:lang w:eastAsia="zh-CN"/>
              </w:rPr>
              <w:t>四部电销</w:t>
            </w:r>
            <w:proofErr w:type="gramEnd"/>
            <w:r w:rsidRPr="003103EA">
              <w:rPr>
                <w:rFonts w:hint="eastAsia"/>
                <w:lang w:eastAsia="zh-CN"/>
              </w:rPr>
              <w:t>第一团队</w:t>
            </w:r>
          </w:p>
          <w:p w14:paraId="22810BE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2410000616-</w:t>
            </w:r>
            <w:r w:rsidRPr="003103EA">
              <w:rPr>
                <w:rFonts w:hint="eastAsia"/>
                <w:lang w:eastAsia="zh-CN"/>
              </w:rPr>
              <w:t>河南分公司营业</w:t>
            </w:r>
            <w:proofErr w:type="gramStart"/>
            <w:r w:rsidRPr="003103EA">
              <w:rPr>
                <w:rFonts w:hint="eastAsia"/>
                <w:lang w:eastAsia="zh-CN"/>
              </w:rPr>
              <w:t>三部电销第一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4BB145E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2410000617-</w:t>
            </w:r>
            <w:r w:rsidRPr="003103EA">
              <w:rPr>
                <w:rFonts w:hint="eastAsia"/>
                <w:lang w:eastAsia="zh-CN"/>
              </w:rPr>
              <w:t>河南分公司营业</w:t>
            </w:r>
            <w:proofErr w:type="gramStart"/>
            <w:r w:rsidRPr="003103EA">
              <w:rPr>
                <w:rFonts w:hint="eastAsia"/>
                <w:lang w:eastAsia="zh-CN"/>
              </w:rPr>
              <w:t>二部电销第一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6AD2706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2410000618-</w:t>
            </w:r>
            <w:r w:rsidRPr="003103EA">
              <w:rPr>
                <w:rFonts w:hint="eastAsia"/>
                <w:lang w:eastAsia="zh-CN"/>
              </w:rPr>
              <w:t>河南分公司营业</w:t>
            </w:r>
            <w:proofErr w:type="gramStart"/>
            <w:r w:rsidRPr="003103EA">
              <w:rPr>
                <w:rFonts w:hint="eastAsia"/>
                <w:lang w:eastAsia="zh-CN"/>
              </w:rPr>
              <w:t>一部电销第一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262DF01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2410000624-</w:t>
            </w:r>
            <w:r w:rsidRPr="003103EA">
              <w:rPr>
                <w:rFonts w:hint="eastAsia"/>
                <w:lang w:eastAsia="zh-CN"/>
              </w:rPr>
              <w:t>河南分公司创新业务部</w:t>
            </w:r>
          </w:p>
          <w:p w14:paraId="4B605455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2410000625-</w:t>
            </w:r>
            <w:r w:rsidRPr="003103EA">
              <w:rPr>
                <w:rFonts w:hint="eastAsia"/>
                <w:lang w:eastAsia="zh-CN"/>
              </w:rPr>
              <w:t>河南分公司易鑫</w:t>
            </w:r>
            <w:proofErr w:type="gramStart"/>
            <w:r w:rsidRPr="003103EA">
              <w:rPr>
                <w:rFonts w:hint="eastAsia"/>
                <w:lang w:eastAsia="zh-CN"/>
              </w:rPr>
              <w:t>车险专属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499020A3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2410000628-</w:t>
            </w:r>
            <w:r w:rsidRPr="003103EA">
              <w:rPr>
                <w:rFonts w:hint="eastAsia"/>
                <w:lang w:eastAsia="zh-CN"/>
              </w:rPr>
              <w:t>河南分公司公司业务一部</w:t>
            </w:r>
          </w:p>
          <w:p w14:paraId="3940EC4D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2410000629-</w:t>
            </w:r>
            <w:r w:rsidRPr="003103EA">
              <w:rPr>
                <w:rFonts w:hint="eastAsia"/>
                <w:lang w:eastAsia="zh-CN"/>
              </w:rPr>
              <w:t>河南分公司本部一部</w:t>
            </w:r>
          </w:p>
          <w:p w14:paraId="0AB60CB5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2410000630-</w:t>
            </w:r>
            <w:r w:rsidRPr="003103EA">
              <w:rPr>
                <w:rFonts w:hint="eastAsia"/>
                <w:lang w:eastAsia="zh-CN"/>
              </w:rPr>
              <w:t>河南分公司本部二部</w:t>
            </w:r>
          </w:p>
          <w:p w14:paraId="05124137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2410000631-</w:t>
            </w:r>
            <w:r w:rsidRPr="003103EA">
              <w:rPr>
                <w:rFonts w:hint="eastAsia"/>
                <w:lang w:eastAsia="zh-CN"/>
              </w:rPr>
              <w:t>河南分公司本部三部</w:t>
            </w:r>
          </w:p>
          <w:p w14:paraId="285C9D12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2410100606-</w:t>
            </w:r>
            <w:r w:rsidRPr="003103EA">
              <w:rPr>
                <w:rFonts w:hint="eastAsia"/>
                <w:lang w:eastAsia="zh-CN"/>
              </w:rPr>
              <w:t>河南分公司郑州中心支公司业务一部</w:t>
            </w:r>
          </w:p>
          <w:p w14:paraId="040276F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2410100613-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6D9A706A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2410100614-</w:t>
            </w:r>
            <w:proofErr w:type="gramStart"/>
            <w:r w:rsidRPr="003103EA">
              <w:rPr>
                <w:rFonts w:hint="eastAsia"/>
                <w:lang w:eastAsia="zh-CN"/>
              </w:rPr>
              <w:t>河南分公司郑州中心支公司电销第一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58D7836C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2410100618-</w:t>
            </w:r>
            <w:r w:rsidRPr="003103EA">
              <w:rPr>
                <w:rFonts w:hint="eastAsia"/>
                <w:lang w:eastAsia="zh-CN"/>
              </w:rPr>
              <w:t>河南分公司郑州中心支公司新业务五部</w:t>
            </w:r>
          </w:p>
          <w:p w14:paraId="5ED9BC3F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2410100619-</w:t>
            </w:r>
            <w:r w:rsidRPr="003103EA">
              <w:rPr>
                <w:rFonts w:hint="eastAsia"/>
                <w:lang w:eastAsia="zh-CN"/>
              </w:rPr>
              <w:t>河南分公司郑州中心支公司公司业务部</w:t>
            </w:r>
          </w:p>
          <w:p w14:paraId="621799F2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2410100620-</w:t>
            </w:r>
            <w:r w:rsidRPr="003103EA">
              <w:rPr>
                <w:rFonts w:hint="eastAsia"/>
                <w:lang w:eastAsia="zh-CN"/>
              </w:rPr>
              <w:t>河南分公司郑州中心支公司个人代理渠道业务一部</w:t>
            </w:r>
          </w:p>
          <w:p w14:paraId="3E79C9AE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2410300602-</w:t>
            </w:r>
            <w:r w:rsidRPr="003103EA">
              <w:rPr>
                <w:rFonts w:hint="eastAsia"/>
                <w:lang w:eastAsia="zh-CN"/>
              </w:rPr>
              <w:t>河南分公司洛阳中心支公司业务一部</w:t>
            </w:r>
          </w:p>
          <w:p w14:paraId="613B003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2410300605-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2F83F5F4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2410300606-</w:t>
            </w:r>
            <w:proofErr w:type="gramStart"/>
            <w:r w:rsidRPr="003103EA">
              <w:rPr>
                <w:rFonts w:hint="eastAsia"/>
                <w:lang w:eastAsia="zh-CN"/>
              </w:rPr>
              <w:t>河南分公司洛阳中心支公司电销第一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747F5F6A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2410300607-</w:t>
            </w:r>
            <w:r w:rsidRPr="003103EA">
              <w:rPr>
                <w:rFonts w:hint="eastAsia"/>
                <w:lang w:eastAsia="zh-CN"/>
              </w:rPr>
              <w:t>洛阳中心支</w:t>
            </w:r>
            <w:proofErr w:type="gramStart"/>
            <w:r w:rsidRPr="003103EA">
              <w:rPr>
                <w:rFonts w:hint="eastAsia"/>
                <w:lang w:eastAsia="zh-CN"/>
              </w:rPr>
              <w:t>公司公司</w:t>
            </w:r>
            <w:proofErr w:type="gramEnd"/>
            <w:r w:rsidRPr="003103EA">
              <w:rPr>
                <w:rFonts w:hint="eastAsia"/>
                <w:lang w:eastAsia="zh-CN"/>
              </w:rPr>
              <w:t>业务部</w:t>
            </w:r>
          </w:p>
          <w:p w14:paraId="557C542D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2410300608-</w:t>
            </w:r>
            <w:r w:rsidRPr="003103EA">
              <w:rPr>
                <w:rFonts w:hint="eastAsia"/>
                <w:lang w:eastAsia="zh-CN"/>
              </w:rPr>
              <w:t>河南分公司洛阳中心支公司个人代理渠道业务一部</w:t>
            </w:r>
          </w:p>
          <w:p w14:paraId="1DB62721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2410500601-</w:t>
            </w:r>
            <w:r w:rsidRPr="003103EA">
              <w:rPr>
                <w:rFonts w:hint="eastAsia"/>
                <w:lang w:eastAsia="zh-CN"/>
              </w:rPr>
              <w:t>河南分公司安阳中心支公司业务一部</w:t>
            </w:r>
          </w:p>
          <w:p w14:paraId="7007DC3A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2410500602-</w:t>
            </w:r>
            <w:r w:rsidRPr="003103EA">
              <w:rPr>
                <w:rFonts w:hint="eastAsia"/>
                <w:lang w:eastAsia="zh-CN"/>
              </w:rPr>
              <w:t>安阳中心支</w:t>
            </w:r>
            <w:proofErr w:type="gramStart"/>
            <w:r w:rsidRPr="003103EA">
              <w:rPr>
                <w:rFonts w:hint="eastAsia"/>
                <w:lang w:eastAsia="zh-CN"/>
              </w:rPr>
              <w:t>公司公司</w:t>
            </w:r>
            <w:proofErr w:type="gramEnd"/>
            <w:r w:rsidRPr="003103EA">
              <w:rPr>
                <w:rFonts w:hint="eastAsia"/>
                <w:lang w:eastAsia="zh-CN"/>
              </w:rPr>
              <w:t>业务部</w:t>
            </w:r>
          </w:p>
          <w:p w14:paraId="78988298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2410500603-</w:t>
            </w:r>
            <w:r w:rsidRPr="003103EA">
              <w:rPr>
                <w:rFonts w:hint="eastAsia"/>
                <w:lang w:eastAsia="zh-CN"/>
              </w:rPr>
              <w:t>河南分公司安阳中心支公司业务二部</w:t>
            </w:r>
          </w:p>
          <w:p w14:paraId="0DD70638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2410500604-</w:t>
            </w:r>
            <w:r w:rsidRPr="003103EA">
              <w:rPr>
                <w:rFonts w:hint="eastAsia"/>
                <w:lang w:eastAsia="zh-CN"/>
              </w:rPr>
              <w:t>河南分公司安阳中心支公司个人代理渠道业务一部</w:t>
            </w:r>
          </w:p>
          <w:p w14:paraId="0D1655B5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2410700602-</w:t>
            </w:r>
            <w:r w:rsidRPr="003103EA">
              <w:rPr>
                <w:rFonts w:hint="eastAsia"/>
                <w:lang w:eastAsia="zh-CN"/>
              </w:rPr>
              <w:t>河南分公司新乡中心支公司业务一部</w:t>
            </w:r>
          </w:p>
          <w:p w14:paraId="2CE2BF8C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2410700604-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11DB1995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2410700605-</w:t>
            </w:r>
            <w:proofErr w:type="gramStart"/>
            <w:r w:rsidRPr="003103EA">
              <w:rPr>
                <w:rFonts w:hint="eastAsia"/>
                <w:lang w:eastAsia="zh-CN"/>
              </w:rPr>
              <w:t>河南分公司新乡中心支公司电销第一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1D7113B1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2410700606-</w:t>
            </w:r>
            <w:r w:rsidRPr="003103EA">
              <w:rPr>
                <w:rFonts w:hint="eastAsia"/>
                <w:lang w:eastAsia="zh-CN"/>
              </w:rPr>
              <w:t>河南分公司新乡中心支公司业务二部</w:t>
            </w:r>
          </w:p>
          <w:p w14:paraId="160D276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2410700607-</w:t>
            </w:r>
            <w:r w:rsidRPr="003103EA">
              <w:rPr>
                <w:rFonts w:hint="eastAsia"/>
                <w:lang w:eastAsia="zh-CN"/>
              </w:rPr>
              <w:t>河南分公司新乡中心支公司公司业务部</w:t>
            </w:r>
          </w:p>
          <w:p w14:paraId="11AC389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2410700608-</w:t>
            </w:r>
            <w:r w:rsidRPr="003103EA">
              <w:rPr>
                <w:rFonts w:hint="eastAsia"/>
                <w:lang w:eastAsia="zh-CN"/>
              </w:rPr>
              <w:t>河南分公司新乡中心支公司个人代理渠道业务一部</w:t>
            </w:r>
          </w:p>
          <w:p w14:paraId="17039A8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2410800604-</w:t>
            </w:r>
            <w:r w:rsidRPr="003103EA">
              <w:rPr>
                <w:rFonts w:hint="eastAsia"/>
                <w:lang w:eastAsia="zh-CN"/>
              </w:rPr>
              <w:t>河南分公司焦作营销服务部业务二部</w:t>
            </w:r>
          </w:p>
          <w:p w14:paraId="004AE95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2410800605-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54E62AA2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2410800606-</w:t>
            </w:r>
            <w:r w:rsidRPr="003103EA">
              <w:rPr>
                <w:rFonts w:hint="eastAsia"/>
                <w:lang w:eastAsia="zh-CN"/>
              </w:rPr>
              <w:t>河南分公司焦作营销</w:t>
            </w:r>
            <w:proofErr w:type="gramStart"/>
            <w:r w:rsidRPr="003103EA">
              <w:rPr>
                <w:rFonts w:hint="eastAsia"/>
                <w:lang w:eastAsia="zh-CN"/>
              </w:rPr>
              <w:t>服务部电销第一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1CFE7101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2410800607-</w:t>
            </w:r>
            <w:r w:rsidRPr="003103EA">
              <w:rPr>
                <w:rFonts w:hint="eastAsia"/>
                <w:lang w:eastAsia="zh-CN"/>
              </w:rPr>
              <w:t>河南分公司焦作营销服务部公司业务部</w:t>
            </w:r>
          </w:p>
          <w:p w14:paraId="684207A8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2410800608-</w:t>
            </w:r>
            <w:r w:rsidRPr="003103EA">
              <w:rPr>
                <w:rFonts w:hint="eastAsia"/>
                <w:lang w:eastAsia="zh-CN"/>
              </w:rPr>
              <w:t>河南分公司焦作营销服务部个人代理渠道业务一部</w:t>
            </w:r>
          </w:p>
          <w:p w14:paraId="482C9F22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2410900604-</w:t>
            </w:r>
            <w:r w:rsidRPr="003103EA">
              <w:rPr>
                <w:rFonts w:hint="eastAsia"/>
                <w:lang w:eastAsia="zh-CN"/>
              </w:rPr>
              <w:t>河南分公司濮阳营销服务部业务一部</w:t>
            </w:r>
          </w:p>
          <w:p w14:paraId="72E1B2CA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2410900605-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5794EE9C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2410900606-</w:t>
            </w:r>
            <w:r w:rsidRPr="003103EA">
              <w:rPr>
                <w:rFonts w:hint="eastAsia"/>
                <w:lang w:eastAsia="zh-CN"/>
              </w:rPr>
              <w:t>河南分公司濮阳营销</w:t>
            </w:r>
            <w:proofErr w:type="gramStart"/>
            <w:r w:rsidRPr="003103EA">
              <w:rPr>
                <w:rFonts w:hint="eastAsia"/>
                <w:lang w:eastAsia="zh-CN"/>
              </w:rPr>
              <w:t>服务部电销第一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0792C10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2410900607-</w:t>
            </w:r>
            <w:r w:rsidRPr="003103EA">
              <w:rPr>
                <w:rFonts w:hint="eastAsia"/>
                <w:lang w:eastAsia="zh-CN"/>
              </w:rPr>
              <w:t>河南分公司濮阳营销服务部公司业务部</w:t>
            </w:r>
          </w:p>
          <w:p w14:paraId="2402C6D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2410900610-</w:t>
            </w:r>
            <w:r w:rsidRPr="003103EA">
              <w:rPr>
                <w:rFonts w:hint="eastAsia"/>
                <w:lang w:eastAsia="zh-CN"/>
              </w:rPr>
              <w:t>河南分公司濮阳营销服务部个人代理渠道业务一部</w:t>
            </w:r>
          </w:p>
          <w:p w14:paraId="1991DAAE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2411000601-</w:t>
            </w:r>
            <w:r w:rsidRPr="003103EA">
              <w:rPr>
                <w:rFonts w:hint="eastAsia"/>
                <w:lang w:eastAsia="zh-CN"/>
              </w:rPr>
              <w:t>河南分公司许昌中心支公司业务一部</w:t>
            </w:r>
          </w:p>
          <w:p w14:paraId="0B7EF2C5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2411000603-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203433D4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2411000604-</w:t>
            </w:r>
            <w:proofErr w:type="gramStart"/>
            <w:r w:rsidRPr="003103EA">
              <w:rPr>
                <w:rFonts w:hint="eastAsia"/>
                <w:lang w:eastAsia="zh-CN"/>
              </w:rPr>
              <w:t>河南分公司许昌中心支公司电销第一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0DB511B4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2411000605-</w:t>
            </w:r>
            <w:r w:rsidRPr="003103EA">
              <w:rPr>
                <w:rFonts w:hint="eastAsia"/>
                <w:lang w:eastAsia="zh-CN"/>
              </w:rPr>
              <w:t>许昌中心支</w:t>
            </w:r>
            <w:proofErr w:type="gramStart"/>
            <w:r w:rsidRPr="003103EA">
              <w:rPr>
                <w:rFonts w:hint="eastAsia"/>
                <w:lang w:eastAsia="zh-CN"/>
              </w:rPr>
              <w:t>公司公司</w:t>
            </w:r>
            <w:proofErr w:type="gramEnd"/>
            <w:r w:rsidRPr="003103EA">
              <w:rPr>
                <w:rFonts w:hint="eastAsia"/>
                <w:lang w:eastAsia="zh-CN"/>
              </w:rPr>
              <w:t>业务部</w:t>
            </w:r>
          </w:p>
          <w:p w14:paraId="7674D704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2411000606-</w:t>
            </w:r>
            <w:r w:rsidRPr="003103EA">
              <w:rPr>
                <w:rFonts w:hint="eastAsia"/>
                <w:lang w:eastAsia="zh-CN"/>
              </w:rPr>
              <w:t>河南分公司许昌中心支公司个人代理渠道业务一部</w:t>
            </w:r>
          </w:p>
          <w:p w14:paraId="7B69B03B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2411200601-</w:t>
            </w:r>
            <w:r w:rsidRPr="003103EA">
              <w:rPr>
                <w:rFonts w:hint="eastAsia"/>
                <w:lang w:eastAsia="zh-CN"/>
              </w:rPr>
              <w:t>河南分公司三门峡营销服务部业务一部</w:t>
            </w:r>
          </w:p>
          <w:p w14:paraId="209ACA5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2411200604-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6D51054E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2411200605-</w:t>
            </w:r>
            <w:r w:rsidRPr="003103EA">
              <w:rPr>
                <w:rFonts w:hint="eastAsia"/>
                <w:lang w:eastAsia="zh-CN"/>
              </w:rPr>
              <w:t>河南分公司三门峡营销</w:t>
            </w:r>
            <w:proofErr w:type="gramStart"/>
            <w:r w:rsidRPr="003103EA">
              <w:rPr>
                <w:rFonts w:hint="eastAsia"/>
                <w:lang w:eastAsia="zh-CN"/>
              </w:rPr>
              <w:t>服务部电销第一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584566CA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2411200606-</w:t>
            </w:r>
            <w:r w:rsidRPr="003103EA">
              <w:rPr>
                <w:rFonts w:hint="eastAsia"/>
                <w:lang w:eastAsia="zh-CN"/>
              </w:rPr>
              <w:t>三门峡营销服务部公司业务部</w:t>
            </w:r>
          </w:p>
          <w:p w14:paraId="79852B1F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2411200607-</w:t>
            </w:r>
            <w:r w:rsidRPr="003103EA">
              <w:rPr>
                <w:rFonts w:hint="eastAsia"/>
                <w:lang w:eastAsia="zh-CN"/>
              </w:rPr>
              <w:t>河南分公司三门峡营销服务部个人代理渠道业务一部</w:t>
            </w:r>
          </w:p>
          <w:p w14:paraId="04D43901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2411300604-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5C9B8ED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2411300605-</w:t>
            </w:r>
            <w:r w:rsidRPr="003103EA">
              <w:rPr>
                <w:rFonts w:hint="eastAsia"/>
                <w:lang w:eastAsia="zh-CN"/>
              </w:rPr>
              <w:t>河南分公司南阳营销服务部业务一部</w:t>
            </w:r>
          </w:p>
          <w:p w14:paraId="56C39FC7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2411300607-</w:t>
            </w:r>
            <w:r w:rsidRPr="003103EA">
              <w:rPr>
                <w:rFonts w:hint="eastAsia"/>
                <w:lang w:eastAsia="zh-CN"/>
              </w:rPr>
              <w:t>南阳营销服务部公司业务部</w:t>
            </w:r>
          </w:p>
          <w:p w14:paraId="29D56EAF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2411300608-</w:t>
            </w:r>
            <w:r w:rsidRPr="003103EA">
              <w:rPr>
                <w:rFonts w:hint="eastAsia"/>
                <w:lang w:eastAsia="zh-CN"/>
              </w:rPr>
              <w:t>河南分公司南阳营销服务部个人代理渠道业务一部</w:t>
            </w:r>
          </w:p>
          <w:p w14:paraId="7C03FDCC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2411410601-</w:t>
            </w:r>
            <w:r w:rsidRPr="003103EA">
              <w:rPr>
                <w:rFonts w:hint="eastAsia"/>
                <w:lang w:eastAsia="zh-CN"/>
              </w:rPr>
              <w:t>河南分公司商丘中心支公司业务一部</w:t>
            </w:r>
          </w:p>
          <w:p w14:paraId="402C6D3A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2411410602-</w:t>
            </w:r>
            <w:r w:rsidRPr="003103EA">
              <w:rPr>
                <w:rFonts w:hint="eastAsia"/>
                <w:lang w:eastAsia="zh-CN"/>
              </w:rPr>
              <w:t>商丘中心支</w:t>
            </w:r>
            <w:proofErr w:type="gramStart"/>
            <w:r w:rsidRPr="003103EA">
              <w:rPr>
                <w:rFonts w:hint="eastAsia"/>
                <w:lang w:eastAsia="zh-CN"/>
              </w:rPr>
              <w:t>公司公司</w:t>
            </w:r>
            <w:proofErr w:type="gramEnd"/>
            <w:r w:rsidRPr="003103EA">
              <w:rPr>
                <w:rFonts w:hint="eastAsia"/>
                <w:lang w:eastAsia="zh-CN"/>
              </w:rPr>
              <w:t>业务部</w:t>
            </w:r>
          </w:p>
          <w:p w14:paraId="0367162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2411410603-</w:t>
            </w:r>
            <w:r w:rsidRPr="003103EA">
              <w:rPr>
                <w:rFonts w:hint="eastAsia"/>
                <w:lang w:eastAsia="zh-CN"/>
              </w:rPr>
              <w:t>河南分公司商丘中心支公司业务二部</w:t>
            </w:r>
          </w:p>
          <w:p w14:paraId="24C88B1D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2411410604-</w:t>
            </w:r>
            <w:r w:rsidRPr="003103EA">
              <w:rPr>
                <w:rFonts w:hint="eastAsia"/>
                <w:lang w:eastAsia="zh-CN"/>
              </w:rPr>
              <w:t>河南分公司商丘中心支公司个人代理渠道业务一部</w:t>
            </w:r>
          </w:p>
          <w:p w14:paraId="3C8DA7EF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2411600601-</w:t>
            </w:r>
            <w:r w:rsidRPr="003103EA">
              <w:rPr>
                <w:rFonts w:hint="eastAsia"/>
                <w:lang w:eastAsia="zh-CN"/>
              </w:rPr>
              <w:t>河南分公司周</w:t>
            </w:r>
            <w:proofErr w:type="gramStart"/>
            <w:r w:rsidRPr="003103EA">
              <w:rPr>
                <w:rFonts w:hint="eastAsia"/>
                <w:lang w:eastAsia="zh-CN"/>
              </w:rPr>
              <w:t>口中心支</w:t>
            </w:r>
            <w:proofErr w:type="gramEnd"/>
            <w:r w:rsidRPr="003103EA">
              <w:rPr>
                <w:rFonts w:hint="eastAsia"/>
                <w:lang w:eastAsia="zh-CN"/>
              </w:rPr>
              <w:t>公司个人代理渠道业务一部</w:t>
            </w:r>
          </w:p>
          <w:p w14:paraId="217051D8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2411600602-</w:t>
            </w:r>
            <w:r w:rsidRPr="003103EA">
              <w:rPr>
                <w:rFonts w:hint="eastAsia"/>
                <w:lang w:eastAsia="zh-CN"/>
              </w:rPr>
              <w:t>河南分公司周</w:t>
            </w:r>
            <w:proofErr w:type="gramStart"/>
            <w:r w:rsidRPr="003103EA">
              <w:rPr>
                <w:rFonts w:hint="eastAsia"/>
                <w:lang w:eastAsia="zh-CN"/>
              </w:rPr>
              <w:t>口中心支</w:t>
            </w:r>
            <w:proofErr w:type="gramEnd"/>
            <w:r w:rsidRPr="003103EA">
              <w:rPr>
                <w:rFonts w:hint="eastAsia"/>
                <w:lang w:eastAsia="zh-CN"/>
              </w:rPr>
              <w:t>公司业务一部</w:t>
            </w:r>
          </w:p>
          <w:p w14:paraId="6D00930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2411600603-</w:t>
            </w:r>
            <w:r w:rsidRPr="003103EA">
              <w:rPr>
                <w:rFonts w:hint="eastAsia"/>
                <w:lang w:eastAsia="zh-CN"/>
              </w:rPr>
              <w:t>河南分公司周</w:t>
            </w:r>
            <w:proofErr w:type="gramStart"/>
            <w:r w:rsidRPr="003103EA">
              <w:rPr>
                <w:rFonts w:hint="eastAsia"/>
                <w:lang w:eastAsia="zh-CN"/>
              </w:rPr>
              <w:t>口中心支公司公司</w:t>
            </w:r>
            <w:proofErr w:type="gramEnd"/>
            <w:r w:rsidRPr="003103EA">
              <w:rPr>
                <w:rFonts w:hint="eastAsia"/>
                <w:lang w:eastAsia="zh-CN"/>
              </w:rPr>
              <w:t>业务一部</w:t>
            </w:r>
          </w:p>
          <w:p w14:paraId="4A1538ED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2411700601-</w:t>
            </w:r>
            <w:r w:rsidRPr="003103EA">
              <w:rPr>
                <w:rFonts w:hint="eastAsia"/>
                <w:lang w:eastAsia="zh-CN"/>
              </w:rPr>
              <w:t>河南分公司驻马店中心支公司业务一部</w:t>
            </w:r>
          </w:p>
          <w:p w14:paraId="2B35BDBB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2411700602-</w:t>
            </w:r>
            <w:r w:rsidRPr="003103EA">
              <w:rPr>
                <w:rFonts w:hint="eastAsia"/>
                <w:lang w:eastAsia="zh-CN"/>
              </w:rPr>
              <w:t>河南分公司驻马店中心支公司业务二部</w:t>
            </w:r>
          </w:p>
          <w:p w14:paraId="47BC7C69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2411700605-</w:t>
            </w:r>
            <w:r w:rsidRPr="003103EA">
              <w:rPr>
                <w:rFonts w:hint="eastAsia"/>
                <w:lang w:eastAsia="zh-CN"/>
              </w:rPr>
              <w:t>互联网业务专属团队</w:t>
            </w:r>
          </w:p>
          <w:p w14:paraId="24FD9AF1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2411700606-</w:t>
            </w:r>
            <w:proofErr w:type="gramStart"/>
            <w:r w:rsidRPr="003103EA">
              <w:rPr>
                <w:rFonts w:hint="eastAsia"/>
                <w:lang w:eastAsia="zh-CN"/>
              </w:rPr>
              <w:t>河南分公司驻马店中心支公司电销第一</w:t>
            </w:r>
            <w:proofErr w:type="gramEnd"/>
            <w:r w:rsidRPr="003103EA">
              <w:rPr>
                <w:rFonts w:hint="eastAsia"/>
                <w:lang w:eastAsia="zh-CN"/>
              </w:rPr>
              <w:t>团队</w:t>
            </w:r>
          </w:p>
          <w:p w14:paraId="302DDE60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2411700608-</w:t>
            </w:r>
            <w:r w:rsidRPr="003103EA">
              <w:rPr>
                <w:rFonts w:hint="eastAsia"/>
                <w:lang w:eastAsia="zh-CN"/>
              </w:rPr>
              <w:t>河南分公司驻马店中心支公司公司业务部</w:t>
            </w:r>
          </w:p>
          <w:p w14:paraId="6AB8E602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2411700609-</w:t>
            </w:r>
            <w:r w:rsidRPr="003103EA">
              <w:rPr>
                <w:rFonts w:hint="eastAsia"/>
                <w:lang w:eastAsia="zh-CN"/>
              </w:rPr>
              <w:t>河南分公司驻马店中心支公司个人代理业务渠道一部</w:t>
            </w:r>
          </w:p>
          <w:p w14:paraId="525CD276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2419010601-</w:t>
            </w:r>
            <w:r w:rsidRPr="003103EA">
              <w:rPr>
                <w:rFonts w:hint="eastAsia"/>
                <w:lang w:eastAsia="zh-CN"/>
              </w:rPr>
              <w:t>河南分公司济源中心支公司业务一部</w:t>
            </w:r>
          </w:p>
          <w:p w14:paraId="4E02DCBF" w14:textId="77777777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2419010602-</w:t>
            </w:r>
            <w:r w:rsidRPr="003103EA">
              <w:rPr>
                <w:rFonts w:hint="eastAsia"/>
                <w:lang w:eastAsia="zh-CN"/>
              </w:rPr>
              <w:t>河南分公司济源中心支公司公司业务部</w:t>
            </w:r>
          </w:p>
          <w:p w14:paraId="21878673" w14:textId="5EDB6A18" w:rsidR="00B26764" w:rsidRPr="003103EA" w:rsidRDefault="00B26764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2419010603-</w:t>
            </w:r>
            <w:r w:rsidRPr="003103EA">
              <w:rPr>
                <w:rFonts w:hint="eastAsia"/>
                <w:lang w:eastAsia="zh-CN"/>
              </w:rPr>
              <w:t>河南分公司济源中心支公司个人代理渠道业务一部</w:t>
            </w:r>
          </w:p>
        </w:tc>
        <w:tc>
          <w:tcPr>
            <w:tcW w:w="2574" w:type="dxa"/>
          </w:tcPr>
          <w:p w14:paraId="72170206" w14:textId="3DA3277C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业务归属部门不能为空！</w:t>
            </w:r>
          </w:p>
        </w:tc>
      </w:tr>
      <w:tr w:rsidR="00C05716" w:rsidRPr="003103EA" w14:paraId="3BE1225F" w14:textId="77B588C7" w:rsidTr="00582F2E">
        <w:tc>
          <w:tcPr>
            <w:tcW w:w="701" w:type="dxa"/>
          </w:tcPr>
          <w:p w14:paraId="4597EC50" w14:textId="03FA8743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3</w:t>
            </w:r>
          </w:p>
        </w:tc>
        <w:tc>
          <w:tcPr>
            <w:tcW w:w="1577" w:type="dxa"/>
          </w:tcPr>
          <w:p w14:paraId="321D7150" w14:textId="7777777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归属业务员</w:t>
            </w:r>
          </w:p>
          <w:p w14:paraId="7051A4BB" w14:textId="54FA85F5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belonging_salesman</w:t>
            </w:r>
            <w:proofErr w:type="spellEnd"/>
          </w:p>
        </w:tc>
        <w:tc>
          <w:tcPr>
            <w:tcW w:w="1455" w:type="dxa"/>
          </w:tcPr>
          <w:p w14:paraId="07299AD0" w14:textId="127DF616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432" w:type="dxa"/>
          </w:tcPr>
          <w:p w14:paraId="2CC84614" w14:textId="34708264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691" w:type="dxa"/>
          </w:tcPr>
          <w:p w14:paraId="6224E139" w14:textId="19FD7D9A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目前是数字工号，可能会有字符</w:t>
            </w:r>
          </w:p>
        </w:tc>
        <w:tc>
          <w:tcPr>
            <w:tcW w:w="2574" w:type="dxa"/>
          </w:tcPr>
          <w:p w14:paraId="0A4D2A04" w14:textId="49C2B6CF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归属业务员不能为空！</w:t>
            </w:r>
          </w:p>
        </w:tc>
      </w:tr>
      <w:tr w:rsidR="00C05716" w:rsidRPr="003103EA" w14:paraId="16F7B396" w14:textId="4D518856" w:rsidTr="00582F2E">
        <w:tc>
          <w:tcPr>
            <w:tcW w:w="701" w:type="dxa"/>
          </w:tcPr>
          <w:p w14:paraId="46F0681C" w14:textId="3D23C691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4</w:t>
            </w:r>
          </w:p>
        </w:tc>
        <w:tc>
          <w:tcPr>
            <w:tcW w:w="1577" w:type="dxa"/>
          </w:tcPr>
          <w:p w14:paraId="42CD61A6" w14:textId="7777777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业务来源</w:t>
            </w:r>
          </w:p>
          <w:p w14:paraId="0FD6CC99" w14:textId="63E15044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business_source</w:t>
            </w:r>
            <w:proofErr w:type="spellEnd"/>
          </w:p>
        </w:tc>
        <w:tc>
          <w:tcPr>
            <w:tcW w:w="1455" w:type="dxa"/>
          </w:tcPr>
          <w:p w14:paraId="3E73B591" w14:textId="1C4582A1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432" w:type="dxa"/>
          </w:tcPr>
          <w:p w14:paraId="04D3D814" w14:textId="45367154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691" w:type="dxa"/>
          </w:tcPr>
          <w:p w14:paraId="5364746D" w14:textId="77777777" w:rsidR="00B26764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建议下拉框，五选</w:t>
            </w:r>
            <w:proofErr w:type="gramStart"/>
            <w:r w:rsidRPr="003103EA">
              <w:rPr>
                <w:rFonts w:hint="eastAsia"/>
                <w:lang w:eastAsia="zh-CN"/>
              </w:rPr>
              <w:t>一</w:t>
            </w:r>
            <w:proofErr w:type="gramEnd"/>
            <w:r w:rsidRPr="003103EA">
              <w:rPr>
                <w:rFonts w:hint="eastAsia"/>
                <w:lang w:eastAsia="zh-CN"/>
              </w:rPr>
              <w:t>，除直接业务外四项都有代理人</w:t>
            </w:r>
          </w:p>
          <w:p w14:paraId="2AADCF1E" w14:textId="77777777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直接业务</w:t>
            </w:r>
          </w:p>
          <w:p w14:paraId="00F04531" w14:textId="77777777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个人营销</w:t>
            </w:r>
          </w:p>
          <w:p w14:paraId="7F042A71" w14:textId="77777777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专业代理</w:t>
            </w:r>
          </w:p>
          <w:p w14:paraId="48756413" w14:textId="77777777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兼业代理</w:t>
            </w:r>
          </w:p>
          <w:p w14:paraId="7809470D" w14:textId="6FE3B1B6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经纪业务</w:t>
            </w:r>
          </w:p>
        </w:tc>
        <w:tc>
          <w:tcPr>
            <w:tcW w:w="2574" w:type="dxa"/>
          </w:tcPr>
          <w:p w14:paraId="4BE81D83" w14:textId="6E46FF7B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业务来源不能为空！</w:t>
            </w:r>
          </w:p>
        </w:tc>
      </w:tr>
      <w:tr w:rsidR="00C05716" w:rsidRPr="003103EA" w14:paraId="53C79BB2" w14:textId="22C1155D" w:rsidTr="00582F2E">
        <w:tc>
          <w:tcPr>
            <w:tcW w:w="701" w:type="dxa"/>
          </w:tcPr>
          <w:p w14:paraId="37B150B1" w14:textId="20858F7B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5</w:t>
            </w:r>
          </w:p>
        </w:tc>
        <w:tc>
          <w:tcPr>
            <w:tcW w:w="1577" w:type="dxa"/>
          </w:tcPr>
          <w:p w14:paraId="549799C7" w14:textId="7777777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代理人</w:t>
            </w:r>
            <w:r w:rsidRPr="003103EA">
              <w:rPr>
                <w:rFonts w:hint="eastAsia"/>
                <w:lang w:eastAsia="zh-CN"/>
              </w:rPr>
              <w:t>/</w:t>
            </w:r>
            <w:r w:rsidRPr="003103EA">
              <w:rPr>
                <w:rFonts w:hint="eastAsia"/>
                <w:lang w:eastAsia="zh-CN"/>
              </w:rPr>
              <w:t>经纪人</w:t>
            </w:r>
          </w:p>
          <w:p w14:paraId="28716FEB" w14:textId="5B2BFCBC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a</w:t>
            </w:r>
            <w:r w:rsidRPr="003103EA">
              <w:rPr>
                <w:lang w:eastAsia="zh-CN"/>
              </w:rPr>
              <w:t>gent</w:t>
            </w:r>
          </w:p>
        </w:tc>
        <w:tc>
          <w:tcPr>
            <w:tcW w:w="1455" w:type="dxa"/>
          </w:tcPr>
          <w:p w14:paraId="22DF4724" w14:textId="20309326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432" w:type="dxa"/>
          </w:tcPr>
          <w:p w14:paraId="1A526C83" w14:textId="4DB56724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691" w:type="dxa"/>
          </w:tcPr>
          <w:p w14:paraId="6AB8EF77" w14:textId="4E15184F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目前是数字工号，可能会有字符</w:t>
            </w:r>
          </w:p>
        </w:tc>
        <w:tc>
          <w:tcPr>
            <w:tcW w:w="2574" w:type="dxa"/>
          </w:tcPr>
          <w:p w14:paraId="24A961E2" w14:textId="77777777" w:rsidR="00582F2E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代理人</w:t>
            </w:r>
            <w:r w:rsidRPr="003103EA">
              <w:rPr>
                <w:rFonts w:hint="eastAsia"/>
                <w:lang w:eastAsia="zh-CN"/>
              </w:rPr>
              <w:t>/</w:t>
            </w:r>
            <w:r w:rsidRPr="003103EA">
              <w:rPr>
                <w:rFonts w:hint="eastAsia"/>
                <w:lang w:eastAsia="zh-CN"/>
              </w:rPr>
              <w:t>经纪人不能为空！</w:t>
            </w:r>
          </w:p>
          <w:p w14:paraId="111CD879" w14:textId="681CD27E" w:rsidR="00F36227" w:rsidRPr="003103EA" w:rsidRDefault="00F36227" w:rsidP="00F36227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如果业务来源是</w:t>
            </w:r>
            <w:r w:rsidRPr="003103EA">
              <w:rPr>
                <w:rFonts w:hint="eastAsia"/>
                <w:lang w:eastAsia="zh-CN"/>
              </w:rPr>
              <w:t>直接业务</w:t>
            </w:r>
            <w:r>
              <w:rPr>
                <w:rFonts w:hint="eastAsia"/>
                <w:lang w:eastAsia="zh-CN"/>
              </w:rPr>
              <w:t>，该字段不用必填。</w:t>
            </w:r>
          </w:p>
          <w:p w14:paraId="645D6467" w14:textId="7730C2AD" w:rsidR="00F36227" w:rsidRPr="00F36227" w:rsidRDefault="00F36227" w:rsidP="001158CC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C05716" w:rsidRPr="003103EA" w14:paraId="236DF9AC" w14:textId="6DE1B887" w:rsidTr="00582F2E">
        <w:tc>
          <w:tcPr>
            <w:tcW w:w="701" w:type="dxa"/>
          </w:tcPr>
          <w:p w14:paraId="2BACD1FC" w14:textId="441E1B42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6</w:t>
            </w:r>
          </w:p>
        </w:tc>
        <w:tc>
          <w:tcPr>
            <w:tcW w:w="1577" w:type="dxa"/>
          </w:tcPr>
          <w:p w14:paraId="26FB6624" w14:textId="7777777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手续费比例</w:t>
            </w:r>
          </w:p>
          <w:p w14:paraId="20006D9E" w14:textId="557DD3FD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commission_ratio</w:t>
            </w:r>
            <w:proofErr w:type="spellEnd"/>
          </w:p>
        </w:tc>
        <w:tc>
          <w:tcPr>
            <w:tcW w:w="1455" w:type="dxa"/>
          </w:tcPr>
          <w:p w14:paraId="4B79FB4C" w14:textId="7FC71924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I</w:t>
            </w:r>
            <w:r w:rsidRPr="003103EA">
              <w:rPr>
                <w:rFonts w:hint="eastAsia"/>
                <w:lang w:eastAsia="zh-CN"/>
              </w:rPr>
              <w:t>nt</w:t>
            </w:r>
          </w:p>
        </w:tc>
        <w:tc>
          <w:tcPr>
            <w:tcW w:w="1432" w:type="dxa"/>
          </w:tcPr>
          <w:p w14:paraId="5D406F6E" w14:textId="67464EC3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691" w:type="dxa"/>
          </w:tcPr>
          <w:p w14:paraId="21AA7598" w14:textId="02FC725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</w:t>
            </w: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5</w:t>
            </w:r>
          </w:p>
        </w:tc>
        <w:tc>
          <w:tcPr>
            <w:tcW w:w="2574" w:type="dxa"/>
          </w:tcPr>
          <w:p w14:paraId="07710F94" w14:textId="09E6E0F8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手续费比例不能为空！</w:t>
            </w:r>
          </w:p>
        </w:tc>
      </w:tr>
      <w:tr w:rsidR="00C05716" w:rsidRPr="003103EA" w14:paraId="72702106" w14:textId="176F500C" w:rsidTr="00582F2E">
        <w:tc>
          <w:tcPr>
            <w:tcW w:w="701" w:type="dxa"/>
          </w:tcPr>
          <w:p w14:paraId="17E3F09E" w14:textId="52AFD6B8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7</w:t>
            </w:r>
          </w:p>
        </w:tc>
        <w:tc>
          <w:tcPr>
            <w:tcW w:w="1577" w:type="dxa"/>
          </w:tcPr>
          <w:p w14:paraId="49E776CF" w14:textId="7777777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gramStart"/>
            <w:r w:rsidRPr="003103EA">
              <w:rPr>
                <w:rFonts w:hint="eastAsia"/>
                <w:lang w:eastAsia="zh-CN"/>
              </w:rPr>
              <w:t>团车类型</w:t>
            </w:r>
            <w:proofErr w:type="gramEnd"/>
          </w:p>
          <w:p w14:paraId="1E929D17" w14:textId="3BFE80C9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mass_of_car_type</w:t>
            </w:r>
            <w:proofErr w:type="spellEnd"/>
          </w:p>
        </w:tc>
        <w:tc>
          <w:tcPr>
            <w:tcW w:w="1455" w:type="dxa"/>
          </w:tcPr>
          <w:p w14:paraId="79A13DF7" w14:textId="3D71C37C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432" w:type="dxa"/>
          </w:tcPr>
          <w:p w14:paraId="6B37C3EB" w14:textId="5DC4D0FB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691" w:type="dxa"/>
          </w:tcPr>
          <w:p w14:paraId="38EE9ED8" w14:textId="77777777" w:rsidR="00582F2E" w:rsidRPr="003103EA" w:rsidRDefault="00582F2E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</w:t>
            </w:r>
            <w:proofErr w:type="gramStart"/>
            <w:r w:rsidRPr="003103EA">
              <w:rPr>
                <w:rFonts w:hint="eastAsia"/>
                <w:lang w:eastAsia="zh-CN"/>
              </w:rPr>
              <w:t>六选一</w:t>
            </w:r>
            <w:proofErr w:type="gramEnd"/>
          </w:p>
          <w:p w14:paraId="2960F912" w14:textId="77777777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渠道</w:t>
            </w:r>
            <w:r w:rsidRPr="003103EA">
              <w:rPr>
                <w:rFonts w:hint="eastAsia"/>
                <w:lang w:eastAsia="zh-CN"/>
              </w:rPr>
              <w:t>4</w:t>
            </w:r>
            <w:r w:rsidRPr="003103EA">
              <w:rPr>
                <w:lang w:eastAsia="zh-CN"/>
              </w:rPr>
              <w:t>S</w:t>
            </w:r>
          </w:p>
          <w:p w14:paraId="60E2966B" w14:textId="77777777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渠道综合卖场</w:t>
            </w:r>
          </w:p>
          <w:p w14:paraId="2F8A8B36" w14:textId="40142025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渠道其它</w:t>
            </w:r>
          </w:p>
          <w:p w14:paraId="5F21F16C" w14:textId="57453D61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其它</w:t>
            </w:r>
          </w:p>
          <w:p w14:paraId="16509047" w14:textId="58D07674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团车</w:t>
            </w:r>
          </w:p>
          <w:p w14:paraId="39D318ED" w14:textId="3333AABE" w:rsidR="00B26764" w:rsidRPr="003103EA" w:rsidRDefault="00B26764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gramStart"/>
            <w:r w:rsidRPr="003103EA">
              <w:rPr>
                <w:rFonts w:hint="eastAsia"/>
                <w:lang w:eastAsia="zh-CN"/>
              </w:rPr>
              <w:t>团做</w:t>
            </w:r>
            <w:proofErr w:type="gramEnd"/>
          </w:p>
        </w:tc>
        <w:tc>
          <w:tcPr>
            <w:tcW w:w="2574" w:type="dxa"/>
          </w:tcPr>
          <w:p w14:paraId="245EA771" w14:textId="51D3D680" w:rsidR="00582F2E" w:rsidRPr="003103EA" w:rsidRDefault="00AD0071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gramStart"/>
            <w:r w:rsidRPr="003103EA">
              <w:rPr>
                <w:rFonts w:hint="eastAsia"/>
                <w:lang w:eastAsia="zh-CN"/>
              </w:rPr>
              <w:t>团车类型</w:t>
            </w:r>
            <w:proofErr w:type="gramEnd"/>
            <w:r w:rsidRPr="003103EA">
              <w:rPr>
                <w:rFonts w:hint="eastAsia"/>
                <w:lang w:eastAsia="zh-CN"/>
              </w:rPr>
              <w:t>不能为空！</w:t>
            </w:r>
          </w:p>
        </w:tc>
      </w:tr>
      <w:tr w:rsidR="00307E52" w:rsidRPr="003103EA" w14:paraId="24D19ADC" w14:textId="77777777" w:rsidTr="00582F2E">
        <w:tc>
          <w:tcPr>
            <w:tcW w:w="701" w:type="dxa"/>
          </w:tcPr>
          <w:p w14:paraId="099110B1" w14:textId="5042B5AA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1577" w:type="dxa"/>
          </w:tcPr>
          <w:p w14:paraId="6BE5BCC2" w14:textId="77777777" w:rsidR="00307E52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业务明细</w:t>
            </w:r>
          </w:p>
          <w:p w14:paraId="1D39FEC4" w14:textId="6EFC1B3C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  <w:proofErr w:type="spellStart"/>
            <w:r>
              <w:rPr>
                <w:lang w:eastAsia="zh-CN"/>
              </w:rPr>
              <w:t>Business_detail</w:t>
            </w:r>
            <w:proofErr w:type="spellEnd"/>
          </w:p>
        </w:tc>
        <w:tc>
          <w:tcPr>
            <w:tcW w:w="1455" w:type="dxa"/>
          </w:tcPr>
          <w:p w14:paraId="54EF5BFA" w14:textId="77777777" w:rsidR="00307E52" w:rsidRPr="003103EA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</w:p>
        </w:tc>
        <w:tc>
          <w:tcPr>
            <w:tcW w:w="1432" w:type="dxa"/>
          </w:tcPr>
          <w:p w14:paraId="7DA85730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  <w:tc>
          <w:tcPr>
            <w:tcW w:w="2691" w:type="dxa"/>
          </w:tcPr>
          <w:p w14:paraId="148A4039" w14:textId="77777777" w:rsidR="00307E52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直接业务</w:t>
            </w:r>
          </w:p>
          <w:p w14:paraId="1D3940BE" w14:textId="77777777" w:rsidR="00307E52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电话营销</w:t>
            </w:r>
          </w:p>
          <w:p w14:paraId="2982131D" w14:textId="77777777" w:rsidR="00307E52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专车代理</w:t>
            </w:r>
          </w:p>
          <w:p w14:paraId="3E25D6AE" w14:textId="690B4AC9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车商</w:t>
            </w:r>
          </w:p>
        </w:tc>
        <w:tc>
          <w:tcPr>
            <w:tcW w:w="2574" w:type="dxa"/>
          </w:tcPr>
          <w:p w14:paraId="4CA9AFFF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</w:tr>
      <w:tr w:rsidR="00307E52" w:rsidRPr="003103EA" w14:paraId="0265BDE1" w14:textId="77777777" w:rsidTr="00582F2E">
        <w:tc>
          <w:tcPr>
            <w:tcW w:w="701" w:type="dxa"/>
          </w:tcPr>
          <w:p w14:paraId="0D807E5E" w14:textId="7140F7DA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1577" w:type="dxa"/>
          </w:tcPr>
          <w:p w14:paraId="36E6867F" w14:textId="77777777" w:rsidR="00307E52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07E52">
              <w:rPr>
                <w:rFonts w:hint="eastAsia"/>
                <w:lang w:eastAsia="zh-CN"/>
              </w:rPr>
              <w:t>选择协议代理协议号</w:t>
            </w:r>
          </w:p>
          <w:p w14:paraId="157C83B7" w14:textId="231A8A15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  <w:proofErr w:type="spellStart"/>
            <w:r>
              <w:rPr>
                <w:lang w:eastAsia="zh-CN"/>
              </w:rPr>
              <w:t>a</w:t>
            </w:r>
            <w:r w:rsidRPr="00307E52">
              <w:rPr>
                <w:lang w:eastAsia="zh-CN"/>
              </w:rPr>
              <w:t>gency</w:t>
            </w:r>
            <w:r>
              <w:rPr>
                <w:lang w:eastAsia="zh-CN"/>
              </w:rPr>
              <w:t>_a</w:t>
            </w:r>
            <w:r w:rsidRPr="00307E52">
              <w:rPr>
                <w:lang w:eastAsia="zh-CN"/>
              </w:rPr>
              <w:t>greement</w:t>
            </w:r>
            <w:r>
              <w:rPr>
                <w:lang w:eastAsia="zh-CN"/>
              </w:rPr>
              <w:t>_n</w:t>
            </w:r>
            <w:r w:rsidRPr="00307E52">
              <w:rPr>
                <w:lang w:eastAsia="zh-CN"/>
              </w:rPr>
              <w:t>o</w:t>
            </w:r>
            <w:proofErr w:type="spellEnd"/>
          </w:p>
        </w:tc>
        <w:tc>
          <w:tcPr>
            <w:tcW w:w="1455" w:type="dxa"/>
          </w:tcPr>
          <w:p w14:paraId="64D5B35C" w14:textId="77777777" w:rsidR="00307E52" w:rsidRPr="003103EA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</w:p>
        </w:tc>
        <w:tc>
          <w:tcPr>
            <w:tcW w:w="1432" w:type="dxa"/>
          </w:tcPr>
          <w:p w14:paraId="754EACE1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  <w:tc>
          <w:tcPr>
            <w:tcW w:w="2691" w:type="dxa"/>
          </w:tcPr>
          <w:p w14:paraId="664B397C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  <w:tc>
          <w:tcPr>
            <w:tcW w:w="2574" w:type="dxa"/>
          </w:tcPr>
          <w:p w14:paraId="6EE92CBA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</w:tr>
      <w:tr w:rsidR="00307E52" w:rsidRPr="003103EA" w14:paraId="0CD1C28B" w14:textId="77777777" w:rsidTr="00582F2E">
        <w:tc>
          <w:tcPr>
            <w:tcW w:w="701" w:type="dxa"/>
          </w:tcPr>
          <w:p w14:paraId="7C318367" w14:textId="1B5E1EBE" w:rsidR="00307E52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</w:p>
        </w:tc>
        <w:tc>
          <w:tcPr>
            <w:tcW w:w="1577" w:type="dxa"/>
          </w:tcPr>
          <w:p w14:paraId="7094A016" w14:textId="77777777" w:rsidR="00307E52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微信号</w:t>
            </w:r>
          </w:p>
          <w:p w14:paraId="128B026D" w14:textId="35520A6F" w:rsidR="00307E52" w:rsidRPr="00307E52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  <w:proofErr w:type="spellStart"/>
            <w:r>
              <w:rPr>
                <w:lang w:eastAsia="zh-CN"/>
              </w:rPr>
              <w:t>w</w:t>
            </w:r>
            <w:r>
              <w:rPr>
                <w:rFonts w:hint="eastAsia"/>
                <w:lang w:eastAsia="zh-CN"/>
              </w:rPr>
              <w:t>echat</w:t>
            </w:r>
            <w:r>
              <w:rPr>
                <w:lang w:eastAsia="zh-CN"/>
              </w:rPr>
              <w:t>_no</w:t>
            </w:r>
            <w:proofErr w:type="spellEnd"/>
          </w:p>
        </w:tc>
        <w:tc>
          <w:tcPr>
            <w:tcW w:w="1455" w:type="dxa"/>
          </w:tcPr>
          <w:p w14:paraId="79E8DABF" w14:textId="77777777" w:rsidR="00307E52" w:rsidRPr="003103EA" w:rsidRDefault="00307E52" w:rsidP="001158CC">
            <w:pPr>
              <w:pStyle w:val="af"/>
              <w:ind w:firstLineChars="0" w:firstLine="0"/>
              <w:rPr>
                <w:lang w:eastAsia="zh-CN"/>
              </w:rPr>
            </w:pPr>
          </w:p>
        </w:tc>
        <w:tc>
          <w:tcPr>
            <w:tcW w:w="1432" w:type="dxa"/>
          </w:tcPr>
          <w:p w14:paraId="751CD8B4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  <w:tc>
          <w:tcPr>
            <w:tcW w:w="2691" w:type="dxa"/>
          </w:tcPr>
          <w:p w14:paraId="6EB27364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  <w:tc>
          <w:tcPr>
            <w:tcW w:w="2574" w:type="dxa"/>
          </w:tcPr>
          <w:p w14:paraId="4F01A2DC" w14:textId="77777777" w:rsidR="00307E52" w:rsidRPr="003103EA" w:rsidRDefault="00307E52" w:rsidP="001158CC">
            <w:pPr>
              <w:pStyle w:val="af"/>
              <w:ind w:firstLineChars="0" w:firstLine="0"/>
              <w:rPr>
                <w:rFonts w:hint="eastAsia"/>
                <w:lang w:eastAsia="zh-CN"/>
              </w:rPr>
            </w:pPr>
          </w:p>
        </w:tc>
      </w:tr>
    </w:tbl>
    <w:p w14:paraId="03C692AA" w14:textId="77777777" w:rsidR="00E66836" w:rsidRPr="003103EA" w:rsidRDefault="00E66836" w:rsidP="003103EA">
      <w:pPr>
        <w:rPr>
          <w:lang w:eastAsia="zh-CN"/>
        </w:rPr>
      </w:pPr>
    </w:p>
    <w:p w14:paraId="007D7302" w14:textId="67A3CAF8" w:rsidR="00E542E8" w:rsidRPr="003103EA" w:rsidRDefault="0068363A" w:rsidP="00E0124C">
      <w:pPr>
        <w:pStyle w:val="3"/>
        <w:rPr>
          <w:lang w:eastAsia="zh-CN"/>
        </w:rPr>
      </w:pPr>
      <w:r w:rsidRPr="003103EA">
        <w:rPr>
          <w:rFonts w:hint="eastAsia"/>
          <w:lang w:eastAsia="zh-CN"/>
        </w:rPr>
        <w:t>保单信息：</w:t>
      </w:r>
      <w:r w:rsidR="00826054" w:rsidRPr="003103EA">
        <w:rPr>
          <w:rFonts w:hint="eastAsia"/>
          <w:lang w:eastAsia="zh-CN"/>
        </w:rPr>
        <w:t>用户录入</w:t>
      </w:r>
    </w:p>
    <w:p w14:paraId="6E606744" w14:textId="77777777" w:rsidR="002B31F0" w:rsidRPr="003103EA" w:rsidRDefault="002B31F0" w:rsidP="002B31F0">
      <w:pPr>
        <w:pStyle w:val="3"/>
        <w:rPr>
          <w:lang w:eastAsia="zh-CN"/>
        </w:rPr>
      </w:pPr>
      <w:r w:rsidRPr="003103EA">
        <w:rPr>
          <w:rFonts w:hint="eastAsia"/>
          <w:lang w:eastAsia="zh-CN"/>
        </w:rPr>
        <w:t>报</w:t>
      </w:r>
      <w:proofErr w:type="gramStart"/>
      <w:r w:rsidRPr="003103EA">
        <w:rPr>
          <w:rFonts w:hint="eastAsia"/>
          <w:lang w:eastAsia="zh-CN"/>
        </w:rPr>
        <w:t>错信息</w:t>
      </w:r>
      <w:proofErr w:type="gramEnd"/>
      <w:r w:rsidRPr="003103EA">
        <w:rPr>
          <w:rFonts w:hint="eastAsia"/>
          <w:lang w:eastAsia="zh-CN"/>
        </w:rPr>
        <w:t>样式：</w:t>
      </w:r>
    </w:p>
    <w:p w14:paraId="03667F23" w14:textId="77777777" w:rsidR="002B31F0" w:rsidRPr="003103EA" w:rsidRDefault="002B31F0" w:rsidP="002B31F0">
      <w:pPr>
        <w:rPr>
          <w:lang w:eastAsia="zh-CN"/>
        </w:rPr>
      </w:pPr>
      <w:r w:rsidRPr="003103EA">
        <w:rPr>
          <w:noProof/>
        </w:rPr>
        <w:drawing>
          <wp:inline distT="0" distB="0" distL="0" distR="0" wp14:anchorId="0E2816B1" wp14:editId="32FB47E3">
            <wp:extent cx="4064000" cy="1473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211" cy="14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7F90" w14:textId="77777777" w:rsidR="002B31F0" w:rsidRPr="003103EA" w:rsidRDefault="002B31F0" w:rsidP="002B31F0">
      <w:pPr>
        <w:rPr>
          <w:lang w:eastAsia="zh-CN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601"/>
        <w:gridCol w:w="3658"/>
        <w:gridCol w:w="1232"/>
        <w:gridCol w:w="934"/>
        <w:gridCol w:w="2054"/>
        <w:gridCol w:w="1951"/>
      </w:tblGrid>
      <w:tr w:rsidR="001D1D65" w:rsidRPr="003103EA" w14:paraId="26807266" w14:textId="39BCABCA" w:rsidTr="007A7CB3">
        <w:tc>
          <w:tcPr>
            <w:tcW w:w="601" w:type="dxa"/>
          </w:tcPr>
          <w:p w14:paraId="7DD3020F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3658" w:type="dxa"/>
          </w:tcPr>
          <w:p w14:paraId="2302F575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字段名</w:t>
            </w:r>
          </w:p>
        </w:tc>
        <w:tc>
          <w:tcPr>
            <w:tcW w:w="1232" w:type="dxa"/>
          </w:tcPr>
          <w:p w14:paraId="438F54A8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934" w:type="dxa"/>
          </w:tcPr>
          <w:p w14:paraId="780C06DE" w14:textId="34BF64A4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proofErr w:type="gramStart"/>
            <w:r w:rsidRPr="003103EA">
              <w:rPr>
                <w:rFonts w:hint="eastAsia"/>
                <w:lang w:eastAsia="zh-CN"/>
              </w:rPr>
              <w:t>必填项</w:t>
            </w:r>
            <w:proofErr w:type="gramEnd"/>
          </w:p>
        </w:tc>
        <w:tc>
          <w:tcPr>
            <w:tcW w:w="2054" w:type="dxa"/>
          </w:tcPr>
          <w:p w14:paraId="6CAF91FC" w14:textId="66A8E2A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备注</w:t>
            </w:r>
          </w:p>
        </w:tc>
        <w:tc>
          <w:tcPr>
            <w:tcW w:w="1951" w:type="dxa"/>
          </w:tcPr>
          <w:p w14:paraId="161730AA" w14:textId="1DEF0B61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报</w:t>
            </w:r>
            <w:proofErr w:type="gramStart"/>
            <w:r w:rsidRPr="003103EA">
              <w:rPr>
                <w:rFonts w:hint="eastAsia"/>
                <w:lang w:eastAsia="zh-CN"/>
              </w:rPr>
              <w:t>错信息</w:t>
            </w:r>
            <w:proofErr w:type="gramEnd"/>
          </w:p>
        </w:tc>
      </w:tr>
      <w:tr w:rsidR="001D1D65" w:rsidRPr="003103EA" w14:paraId="76FBEE10" w14:textId="12B299CA" w:rsidTr="007A7CB3">
        <w:tc>
          <w:tcPr>
            <w:tcW w:w="601" w:type="dxa"/>
          </w:tcPr>
          <w:p w14:paraId="28B184A7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1</w:t>
            </w:r>
          </w:p>
        </w:tc>
        <w:tc>
          <w:tcPr>
            <w:tcW w:w="3658" w:type="dxa"/>
          </w:tcPr>
          <w:p w14:paraId="4B4412AB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保险种类</w:t>
            </w:r>
          </w:p>
          <w:p w14:paraId="3D3ACD17" w14:textId="62B84A3A" w:rsidR="00C05716" w:rsidRPr="003103EA" w:rsidRDefault="00C05716" w:rsidP="00B26764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insurance_type</w:t>
            </w:r>
            <w:proofErr w:type="spellEnd"/>
          </w:p>
        </w:tc>
        <w:tc>
          <w:tcPr>
            <w:tcW w:w="1232" w:type="dxa"/>
          </w:tcPr>
          <w:p w14:paraId="13DABDB4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738E76FA" w14:textId="2D84B7D4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49AC6DC5" w14:textId="51ADE3B6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建议下拉框，三选</w:t>
            </w:r>
            <w:proofErr w:type="gramStart"/>
            <w:r w:rsidRPr="003103EA">
              <w:rPr>
                <w:rFonts w:hint="eastAsia"/>
                <w:lang w:eastAsia="zh-CN"/>
              </w:rPr>
              <w:t>一</w:t>
            </w:r>
            <w:proofErr w:type="gramEnd"/>
            <w:r w:rsidRPr="003103EA">
              <w:rPr>
                <w:rFonts w:hint="eastAsia"/>
                <w:lang w:eastAsia="zh-CN"/>
              </w:rPr>
              <w:t>，商业</w:t>
            </w:r>
            <w:r w:rsidRPr="003103EA">
              <w:rPr>
                <w:rFonts w:hint="eastAsia"/>
                <w:lang w:eastAsia="zh-CN"/>
              </w:rPr>
              <w:t>/</w:t>
            </w:r>
            <w:r w:rsidRPr="003103EA">
              <w:rPr>
                <w:rFonts w:hint="eastAsia"/>
                <w:lang w:eastAsia="zh-CN"/>
              </w:rPr>
              <w:t>商业</w:t>
            </w:r>
            <w:r w:rsidRPr="003103EA">
              <w:rPr>
                <w:rFonts w:hint="eastAsia"/>
                <w:lang w:eastAsia="zh-CN"/>
              </w:rPr>
              <w:t>+</w:t>
            </w:r>
            <w:r w:rsidRPr="003103EA">
              <w:rPr>
                <w:rFonts w:hint="eastAsia"/>
                <w:lang w:eastAsia="zh-CN"/>
              </w:rPr>
              <w:t>强制险</w:t>
            </w:r>
            <w:r w:rsidRPr="003103EA">
              <w:rPr>
                <w:rFonts w:hint="eastAsia"/>
                <w:lang w:eastAsia="zh-CN"/>
              </w:rPr>
              <w:t>/</w:t>
            </w:r>
            <w:proofErr w:type="gramStart"/>
            <w:r w:rsidRPr="003103EA">
              <w:rPr>
                <w:rFonts w:hint="eastAsia"/>
                <w:lang w:eastAsia="zh-CN"/>
              </w:rPr>
              <w:t>交强</w:t>
            </w:r>
            <w:proofErr w:type="gramEnd"/>
          </w:p>
        </w:tc>
        <w:tc>
          <w:tcPr>
            <w:tcW w:w="1951" w:type="dxa"/>
          </w:tcPr>
          <w:p w14:paraId="68C29E6A" w14:textId="3E6FBB31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保险种类不能为空！</w:t>
            </w:r>
          </w:p>
        </w:tc>
      </w:tr>
      <w:tr w:rsidR="00EE64D1" w:rsidRPr="003103EA" w14:paraId="4BDDC8F6" w14:textId="77777777" w:rsidTr="000352B3">
        <w:tc>
          <w:tcPr>
            <w:tcW w:w="10430" w:type="dxa"/>
            <w:gridSpan w:val="6"/>
          </w:tcPr>
          <w:p w14:paraId="7608D4EF" w14:textId="6BB06F8A" w:rsidR="00EE64D1" w:rsidRPr="003103EA" w:rsidRDefault="00EE64D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highlight w:val="yellow"/>
                <w:lang w:eastAsia="zh-CN"/>
              </w:rPr>
              <w:t>投保人信息</w:t>
            </w:r>
          </w:p>
        </w:tc>
      </w:tr>
      <w:tr w:rsidR="001D1D65" w:rsidRPr="003103EA" w14:paraId="01253F7F" w14:textId="0D444604" w:rsidTr="007A7CB3">
        <w:tc>
          <w:tcPr>
            <w:tcW w:w="601" w:type="dxa"/>
          </w:tcPr>
          <w:p w14:paraId="37C31EA6" w14:textId="0D01AB5B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</w:p>
        </w:tc>
        <w:tc>
          <w:tcPr>
            <w:tcW w:w="3658" w:type="dxa"/>
          </w:tcPr>
          <w:p w14:paraId="40219AD6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投保人姓名</w:t>
            </w:r>
          </w:p>
          <w:p w14:paraId="537BAA2F" w14:textId="7C57D9C8" w:rsidR="00C05716" w:rsidRPr="003103EA" w:rsidRDefault="007839A4" w:rsidP="00B26764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ph</w:t>
            </w:r>
            <w:r w:rsidR="00C05716" w:rsidRPr="003103EA">
              <w:rPr>
                <w:lang w:eastAsia="zh-CN"/>
              </w:rPr>
              <w:t>_name</w:t>
            </w:r>
            <w:proofErr w:type="spellEnd"/>
          </w:p>
        </w:tc>
        <w:tc>
          <w:tcPr>
            <w:tcW w:w="1232" w:type="dxa"/>
          </w:tcPr>
          <w:p w14:paraId="4A3CABC9" w14:textId="1C18B12F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69176624" w14:textId="578D0818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14970847" w14:textId="6C1DDADE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姓名，</w:t>
            </w: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</w:t>
            </w:r>
          </w:p>
        </w:tc>
        <w:tc>
          <w:tcPr>
            <w:tcW w:w="1951" w:type="dxa"/>
          </w:tcPr>
          <w:p w14:paraId="0F3EC473" w14:textId="21BBD370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投保人姓名不能为空！</w:t>
            </w:r>
          </w:p>
        </w:tc>
      </w:tr>
      <w:tr w:rsidR="001D1D65" w:rsidRPr="003103EA" w14:paraId="699CC571" w14:textId="76031DB5" w:rsidTr="007A7CB3">
        <w:tc>
          <w:tcPr>
            <w:tcW w:w="601" w:type="dxa"/>
          </w:tcPr>
          <w:p w14:paraId="18CA62D2" w14:textId="3E4F63A2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</w:p>
        </w:tc>
        <w:tc>
          <w:tcPr>
            <w:tcW w:w="3658" w:type="dxa"/>
          </w:tcPr>
          <w:p w14:paraId="5C8FC523" w14:textId="77777777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投保人身份证号</w:t>
            </w:r>
          </w:p>
          <w:p w14:paraId="273DD667" w14:textId="626DD934" w:rsidR="00C05716" w:rsidRPr="003103EA" w:rsidRDefault="007839A4" w:rsidP="00B26764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ph</w:t>
            </w:r>
            <w:r w:rsidR="00C05716" w:rsidRPr="003103EA">
              <w:rPr>
                <w:lang w:eastAsia="zh-CN"/>
              </w:rPr>
              <w:t>_id_number</w:t>
            </w:r>
            <w:proofErr w:type="spellEnd"/>
          </w:p>
        </w:tc>
        <w:tc>
          <w:tcPr>
            <w:tcW w:w="1232" w:type="dxa"/>
          </w:tcPr>
          <w:p w14:paraId="0A56E52B" w14:textId="13BB96FF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0F6E82F6" w14:textId="4A16499A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42A25B7E" w14:textId="4F055B64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8</w:t>
            </w:r>
            <w:r w:rsidRPr="003103EA">
              <w:rPr>
                <w:rFonts w:hint="eastAsia"/>
                <w:lang w:eastAsia="zh-CN"/>
              </w:rPr>
              <w:t>位，可能会有</w:t>
            </w:r>
            <w:r w:rsidRPr="003103EA">
              <w:rPr>
                <w:rFonts w:hint="eastAsia"/>
                <w:lang w:eastAsia="zh-CN"/>
              </w:rPr>
              <w:t>X</w:t>
            </w:r>
            <w:r w:rsidRPr="003103EA">
              <w:rPr>
                <w:rFonts w:hint="eastAsia"/>
                <w:lang w:eastAsia="zh-CN"/>
              </w:rPr>
              <w:t>，</w:t>
            </w: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</w:t>
            </w:r>
          </w:p>
        </w:tc>
        <w:tc>
          <w:tcPr>
            <w:tcW w:w="1951" w:type="dxa"/>
          </w:tcPr>
          <w:p w14:paraId="70978FDA" w14:textId="3E518678" w:rsidR="00AD0071" w:rsidRPr="003103EA" w:rsidRDefault="00AD0071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投保人身份证号不能为空！</w:t>
            </w:r>
          </w:p>
        </w:tc>
      </w:tr>
      <w:tr w:rsidR="001D1D65" w:rsidRPr="003103EA" w14:paraId="15702DE6" w14:textId="01769C01" w:rsidTr="007A7CB3">
        <w:tc>
          <w:tcPr>
            <w:tcW w:w="601" w:type="dxa"/>
          </w:tcPr>
          <w:p w14:paraId="254E0AC8" w14:textId="0B9D9318" w:rsidR="00AD0071" w:rsidRPr="003103EA" w:rsidRDefault="00AD0071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4</w:t>
            </w:r>
          </w:p>
        </w:tc>
        <w:tc>
          <w:tcPr>
            <w:tcW w:w="3658" w:type="dxa"/>
          </w:tcPr>
          <w:p w14:paraId="5DFDDAF0" w14:textId="77777777" w:rsidR="00AD0071" w:rsidRPr="003103EA" w:rsidRDefault="00AD0071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投保人身份有效起始日期</w:t>
            </w:r>
          </w:p>
          <w:p w14:paraId="3E006A15" w14:textId="7B389CFD" w:rsidR="00C05716" w:rsidRPr="003103EA" w:rsidRDefault="00C05716" w:rsidP="001158CC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start_of_expiry_of</w:t>
            </w:r>
            <w:r w:rsidR="00EE64D1" w:rsidRPr="003103EA">
              <w:rPr>
                <w:lang w:eastAsia="zh-CN"/>
              </w:rPr>
              <w:t>_</w:t>
            </w:r>
            <w:r w:rsidR="007839A4" w:rsidRPr="003103EA">
              <w:rPr>
                <w:lang w:eastAsia="zh-CN"/>
              </w:rPr>
              <w:t>ph</w:t>
            </w:r>
            <w:r w:rsidRPr="003103EA">
              <w:rPr>
                <w:rFonts w:hint="eastAsia"/>
                <w:lang w:eastAsia="zh-CN"/>
              </w:rPr>
              <w:t>_</w:t>
            </w:r>
            <w:r w:rsidRPr="003103EA">
              <w:rPr>
                <w:lang w:eastAsia="zh-CN"/>
              </w:rPr>
              <w:t>identity</w:t>
            </w:r>
            <w:proofErr w:type="spellEnd"/>
          </w:p>
        </w:tc>
        <w:tc>
          <w:tcPr>
            <w:tcW w:w="1232" w:type="dxa"/>
          </w:tcPr>
          <w:p w14:paraId="30F26FC9" w14:textId="04C4DD30" w:rsidR="00AD0071" w:rsidRPr="003103EA" w:rsidRDefault="00AD0071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09D96BCF" w14:textId="6A2FE2A2" w:rsidR="00AD0071" w:rsidRPr="003103EA" w:rsidRDefault="00AD0071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5FB748C9" w14:textId="08138FED" w:rsidR="00AD0071" w:rsidRPr="003103EA" w:rsidRDefault="00AD0071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可能业务员得不到投保人此信息</w:t>
            </w:r>
          </w:p>
        </w:tc>
        <w:tc>
          <w:tcPr>
            <w:tcW w:w="1951" w:type="dxa"/>
          </w:tcPr>
          <w:p w14:paraId="2607515E" w14:textId="77777777" w:rsidR="00AD0071" w:rsidRPr="003103EA" w:rsidRDefault="003103EA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3E4B84F1" w14:textId="07C3C17B" w:rsidR="003103EA" w:rsidRPr="003103EA" w:rsidRDefault="003103EA" w:rsidP="001158CC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1D1D65" w:rsidRPr="003103EA" w14:paraId="53630101" w14:textId="7237DC54" w:rsidTr="007A7CB3">
        <w:tc>
          <w:tcPr>
            <w:tcW w:w="601" w:type="dxa"/>
          </w:tcPr>
          <w:p w14:paraId="727E5C98" w14:textId="182A6A9E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5</w:t>
            </w:r>
          </w:p>
        </w:tc>
        <w:tc>
          <w:tcPr>
            <w:tcW w:w="3658" w:type="dxa"/>
          </w:tcPr>
          <w:p w14:paraId="0D7CADFD" w14:textId="7777777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投保人身份有效截止日期</w:t>
            </w:r>
          </w:p>
          <w:p w14:paraId="74B339B7" w14:textId="42043FBF" w:rsidR="00C05716" w:rsidRPr="003103EA" w:rsidRDefault="00C05716" w:rsidP="007C2A2E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termiante_of_expiry_of</w:t>
            </w:r>
            <w:r w:rsidR="00EE64D1" w:rsidRPr="003103EA">
              <w:rPr>
                <w:lang w:eastAsia="zh-CN"/>
              </w:rPr>
              <w:t>_</w:t>
            </w:r>
            <w:r w:rsidR="007839A4" w:rsidRPr="003103EA">
              <w:rPr>
                <w:lang w:eastAsia="zh-CN"/>
              </w:rPr>
              <w:t>ph</w:t>
            </w:r>
            <w:r w:rsidRPr="003103EA">
              <w:rPr>
                <w:rFonts w:hint="eastAsia"/>
                <w:lang w:eastAsia="zh-CN"/>
              </w:rPr>
              <w:t>_</w:t>
            </w:r>
            <w:r w:rsidRPr="003103EA">
              <w:rPr>
                <w:lang w:eastAsia="zh-CN"/>
              </w:rPr>
              <w:t>identity</w:t>
            </w:r>
            <w:proofErr w:type="spellEnd"/>
          </w:p>
        </w:tc>
        <w:tc>
          <w:tcPr>
            <w:tcW w:w="1232" w:type="dxa"/>
          </w:tcPr>
          <w:p w14:paraId="1ABA140C" w14:textId="6FCDFEA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6F9FDFDB" w14:textId="4CAF4D2B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635BCA0B" w14:textId="7C30583D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可能业务员得不到投保人此信息</w:t>
            </w:r>
          </w:p>
        </w:tc>
        <w:tc>
          <w:tcPr>
            <w:tcW w:w="1951" w:type="dxa"/>
          </w:tcPr>
          <w:p w14:paraId="5742B3DC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640C7275" w14:textId="34FAEDE4" w:rsidR="00AD0071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1D1D65" w:rsidRPr="003103EA" w14:paraId="2B636C65" w14:textId="4C8FDABB" w:rsidTr="007A7CB3">
        <w:tc>
          <w:tcPr>
            <w:tcW w:w="601" w:type="dxa"/>
          </w:tcPr>
          <w:p w14:paraId="08F8738B" w14:textId="460DE8B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6</w:t>
            </w:r>
          </w:p>
        </w:tc>
        <w:tc>
          <w:tcPr>
            <w:tcW w:w="3658" w:type="dxa"/>
          </w:tcPr>
          <w:p w14:paraId="610C71A5" w14:textId="7777777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投保人性别</w:t>
            </w:r>
          </w:p>
          <w:p w14:paraId="3E7546BB" w14:textId="40C661FB" w:rsidR="00EE64D1" w:rsidRPr="003103EA" w:rsidRDefault="007839A4" w:rsidP="007C2A2E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ph</w:t>
            </w:r>
            <w:r w:rsidR="00EE64D1" w:rsidRPr="003103EA">
              <w:rPr>
                <w:lang w:eastAsia="zh-CN"/>
              </w:rPr>
              <w:t>_gender</w:t>
            </w:r>
            <w:proofErr w:type="spellEnd"/>
          </w:p>
        </w:tc>
        <w:tc>
          <w:tcPr>
            <w:tcW w:w="1232" w:type="dxa"/>
          </w:tcPr>
          <w:p w14:paraId="3427465B" w14:textId="0BEB9C5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61C2E367" w14:textId="045305B6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0C9AD82A" w14:textId="26010A70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45C704CF" w14:textId="40895C7E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投保人性别不能为空！</w:t>
            </w:r>
          </w:p>
        </w:tc>
      </w:tr>
      <w:tr w:rsidR="001D1D65" w:rsidRPr="003103EA" w14:paraId="3C5D215B" w14:textId="7F1060F9" w:rsidTr="007A7CB3">
        <w:tc>
          <w:tcPr>
            <w:tcW w:w="601" w:type="dxa"/>
          </w:tcPr>
          <w:p w14:paraId="56E8AD8B" w14:textId="1EA58EEC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7</w:t>
            </w:r>
          </w:p>
        </w:tc>
        <w:tc>
          <w:tcPr>
            <w:tcW w:w="3658" w:type="dxa"/>
          </w:tcPr>
          <w:p w14:paraId="7E5BCBCA" w14:textId="7777777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投保人民族</w:t>
            </w:r>
          </w:p>
          <w:p w14:paraId="37569160" w14:textId="0C886E5B" w:rsidR="00EE64D1" w:rsidRPr="003103EA" w:rsidRDefault="007839A4" w:rsidP="007C2A2E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ph</w:t>
            </w:r>
            <w:r w:rsidR="00EE64D1" w:rsidRPr="003103EA">
              <w:rPr>
                <w:lang w:eastAsia="zh-CN"/>
              </w:rPr>
              <w:t>_nationality</w:t>
            </w:r>
            <w:proofErr w:type="spellEnd"/>
          </w:p>
        </w:tc>
        <w:tc>
          <w:tcPr>
            <w:tcW w:w="1232" w:type="dxa"/>
          </w:tcPr>
          <w:p w14:paraId="0F13EE96" w14:textId="68D963D6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0AB4BAC0" w14:textId="000ED1F1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526D0B73" w14:textId="1D91ED3A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32652040" w14:textId="354916FC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投保人民族不能为空！</w:t>
            </w:r>
          </w:p>
        </w:tc>
      </w:tr>
      <w:tr w:rsidR="001D1D65" w:rsidRPr="003103EA" w14:paraId="4A894D5F" w14:textId="6C931163" w:rsidTr="007A7CB3">
        <w:tc>
          <w:tcPr>
            <w:tcW w:w="601" w:type="dxa"/>
          </w:tcPr>
          <w:p w14:paraId="792982F4" w14:textId="5068B06D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8</w:t>
            </w:r>
          </w:p>
        </w:tc>
        <w:tc>
          <w:tcPr>
            <w:tcW w:w="3658" w:type="dxa"/>
          </w:tcPr>
          <w:p w14:paraId="7479576D" w14:textId="7777777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投保人生日</w:t>
            </w:r>
          </w:p>
          <w:p w14:paraId="4891BFE7" w14:textId="72F43236" w:rsidR="00EE64D1" w:rsidRPr="003103EA" w:rsidRDefault="007839A4" w:rsidP="007C2A2E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ph</w:t>
            </w:r>
            <w:r w:rsidR="00EE64D1" w:rsidRPr="003103EA">
              <w:rPr>
                <w:lang w:eastAsia="zh-CN"/>
              </w:rPr>
              <w:t>_birthday</w:t>
            </w:r>
            <w:proofErr w:type="spellEnd"/>
          </w:p>
        </w:tc>
        <w:tc>
          <w:tcPr>
            <w:tcW w:w="1232" w:type="dxa"/>
          </w:tcPr>
          <w:p w14:paraId="1A7BE51A" w14:textId="6DF5C2E4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1E10C44E" w14:textId="5398AE3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04479E1C" w14:textId="39A0ED93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4DEE8401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7A9F578C" w14:textId="524AF4CD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  <w:p w14:paraId="610EF082" w14:textId="33B3BDB4" w:rsidR="00AD0071" w:rsidRPr="003103EA" w:rsidRDefault="003103EA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如果为空，则报错为：</w:t>
            </w:r>
            <w:r w:rsidR="00AD0071" w:rsidRPr="003103EA">
              <w:rPr>
                <w:rFonts w:hint="eastAsia"/>
                <w:lang w:eastAsia="zh-CN"/>
              </w:rPr>
              <w:t>投保人生日不能为空！</w:t>
            </w:r>
          </w:p>
        </w:tc>
      </w:tr>
      <w:tr w:rsidR="001D1D65" w:rsidRPr="003103EA" w14:paraId="65D3F49D" w14:textId="152D9AA6" w:rsidTr="007A7CB3">
        <w:tc>
          <w:tcPr>
            <w:tcW w:w="601" w:type="dxa"/>
          </w:tcPr>
          <w:p w14:paraId="420FCA36" w14:textId="5B452461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9</w:t>
            </w:r>
          </w:p>
        </w:tc>
        <w:tc>
          <w:tcPr>
            <w:tcW w:w="3658" w:type="dxa"/>
          </w:tcPr>
          <w:p w14:paraId="25425367" w14:textId="77777777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投保人地址</w:t>
            </w:r>
          </w:p>
          <w:p w14:paraId="72CD61B1" w14:textId="517F0D60" w:rsidR="00EE64D1" w:rsidRPr="003103EA" w:rsidRDefault="007839A4" w:rsidP="007C2A2E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ph</w:t>
            </w:r>
            <w:r w:rsidR="00EE64D1" w:rsidRPr="003103EA">
              <w:rPr>
                <w:lang w:eastAsia="zh-CN"/>
              </w:rPr>
              <w:t>_address</w:t>
            </w:r>
            <w:proofErr w:type="spellEnd"/>
          </w:p>
        </w:tc>
        <w:tc>
          <w:tcPr>
            <w:tcW w:w="1232" w:type="dxa"/>
          </w:tcPr>
          <w:p w14:paraId="4C29BF9B" w14:textId="17E3408E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78A88455" w14:textId="23605F82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73E9A7B6" w14:textId="2684DCF4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1192899B" w14:textId="3EE98BD6" w:rsidR="00AD0071" w:rsidRPr="003103EA" w:rsidRDefault="00AD0071" w:rsidP="007C2A2E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投保人地址不能为空！</w:t>
            </w:r>
          </w:p>
        </w:tc>
      </w:tr>
      <w:tr w:rsidR="00EE64D1" w:rsidRPr="003103EA" w14:paraId="0834E707" w14:textId="77777777" w:rsidTr="000352B3">
        <w:tc>
          <w:tcPr>
            <w:tcW w:w="10430" w:type="dxa"/>
            <w:gridSpan w:val="6"/>
          </w:tcPr>
          <w:p w14:paraId="5F603096" w14:textId="111758F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highlight w:val="yellow"/>
                <w:lang w:eastAsia="zh-CN"/>
              </w:rPr>
              <w:t>被</w:t>
            </w:r>
            <w:r w:rsidR="00F87308" w:rsidRPr="003103EA">
              <w:rPr>
                <w:rFonts w:hint="eastAsia"/>
                <w:highlight w:val="yellow"/>
                <w:lang w:eastAsia="zh-CN"/>
              </w:rPr>
              <w:t>保险人</w:t>
            </w:r>
            <w:r w:rsidRPr="003103EA">
              <w:rPr>
                <w:rFonts w:hint="eastAsia"/>
                <w:highlight w:val="yellow"/>
                <w:lang w:eastAsia="zh-CN"/>
              </w:rPr>
              <w:t>信息</w:t>
            </w:r>
            <w:r w:rsidR="003103EA" w:rsidRPr="003103EA">
              <w:rPr>
                <w:rFonts w:hint="eastAsia"/>
                <w:highlight w:val="yellow"/>
                <w:lang w:eastAsia="zh-CN"/>
              </w:rPr>
              <w:t>（如果</w:t>
            </w:r>
            <w:proofErr w:type="gramStart"/>
            <w:r w:rsidR="003103EA" w:rsidRPr="003103EA">
              <w:rPr>
                <w:rFonts w:hint="eastAsia"/>
                <w:highlight w:val="yellow"/>
                <w:lang w:eastAsia="zh-CN"/>
              </w:rPr>
              <w:t>勾</w:t>
            </w:r>
            <w:proofErr w:type="gramEnd"/>
            <w:r w:rsidR="003103EA" w:rsidRPr="003103EA">
              <w:rPr>
                <w:rFonts w:hint="eastAsia"/>
                <w:highlight w:val="yellow"/>
                <w:lang w:eastAsia="zh-CN"/>
              </w:rPr>
              <w:t>选为投保人本人，则以下</w:t>
            </w:r>
            <w:r w:rsidR="00486C23">
              <w:rPr>
                <w:rFonts w:hint="eastAsia"/>
                <w:highlight w:val="yellow"/>
                <w:lang w:eastAsia="zh-CN"/>
              </w:rPr>
              <w:t>1</w:t>
            </w:r>
            <w:r w:rsidR="00486C23">
              <w:rPr>
                <w:highlight w:val="yellow"/>
                <w:lang w:eastAsia="zh-CN"/>
              </w:rPr>
              <w:t>0</w:t>
            </w:r>
            <w:r w:rsidR="00486C23">
              <w:rPr>
                <w:rFonts w:hint="eastAsia"/>
                <w:highlight w:val="yellow"/>
                <w:lang w:eastAsia="zh-CN"/>
              </w:rPr>
              <w:t>-</w:t>
            </w:r>
            <w:r w:rsidR="00486C23">
              <w:rPr>
                <w:highlight w:val="yellow"/>
                <w:lang w:eastAsia="zh-CN"/>
              </w:rPr>
              <w:t>17</w:t>
            </w:r>
            <w:r w:rsidR="003103EA" w:rsidRPr="003103EA">
              <w:rPr>
                <w:rFonts w:hint="eastAsia"/>
                <w:highlight w:val="yellow"/>
                <w:lang w:eastAsia="zh-CN"/>
              </w:rPr>
              <w:t>信息复用投保人信息）</w:t>
            </w:r>
          </w:p>
        </w:tc>
      </w:tr>
      <w:tr w:rsidR="00EE64D1" w:rsidRPr="003103EA" w14:paraId="71007369" w14:textId="3DB5B4BC" w:rsidTr="007A7CB3">
        <w:tc>
          <w:tcPr>
            <w:tcW w:w="601" w:type="dxa"/>
          </w:tcPr>
          <w:p w14:paraId="777C70F6" w14:textId="4EE08F7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1</w:t>
            </w:r>
            <w:r w:rsidRPr="003103EA">
              <w:rPr>
                <w:lang w:eastAsia="zh-CN"/>
              </w:rPr>
              <w:t>0</w:t>
            </w:r>
          </w:p>
        </w:tc>
        <w:tc>
          <w:tcPr>
            <w:tcW w:w="3658" w:type="dxa"/>
          </w:tcPr>
          <w:p w14:paraId="6E54BDF3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被投保人姓名</w:t>
            </w:r>
          </w:p>
          <w:p w14:paraId="7C068E77" w14:textId="4BAF979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insured_name</w:t>
            </w:r>
            <w:proofErr w:type="spellEnd"/>
          </w:p>
        </w:tc>
        <w:tc>
          <w:tcPr>
            <w:tcW w:w="1232" w:type="dxa"/>
          </w:tcPr>
          <w:p w14:paraId="22946A3C" w14:textId="77952DA4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32BC5524" w14:textId="5F50C76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7E1B1BA5" w14:textId="0B04D9D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姓名，</w:t>
            </w: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</w:t>
            </w:r>
          </w:p>
        </w:tc>
        <w:tc>
          <w:tcPr>
            <w:tcW w:w="1951" w:type="dxa"/>
          </w:tcPr>
          <w:p w14:paraId="7EE35753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6BB99E0C" w14:textId="729A12D8" w:rsidTr="007A7CB3">
        <w:tc>
          <w:tcPr>
            <w:tcW w:w="601" w:type="dxa"/>
          </w:tcPr>
          <w:p w14:paraId="49434F87" w14:textId="0FA7A46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1</w:t>
            </w:r>
          </w:p>
        </w:tc>
        <w:tc>
          <w:tcPr>
            <w:tcW w:w="3658" w:type="dxa"/>
          </w:tcPr>
          <w:p w14:paraId="39B7FED4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被投保人身份证号</w:t>
            </w:r>
          </w:p>
          <w:p w14:paraId="364EDC90" w14:textId="7706BAEB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insured_id_number</w:t>
            </w:r>
            <w:proofErr w:type="spellEnd"/>
          </w:p>
        </w:tc>
        <w:tc>
          <w:tcPr>
            <w:tcW w:w="1232" w:type="dxa"/>
          </w:tcPr>
          <w:p w14:paraId="0A705715" w14:textId="4B7E37E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12C98125" w14:textId="38FF60A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576C2AFA" w14:textId="35761D64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8</w:t>
            </w:r>
            <w:r w:rsidRPr="003103EA">
              <w:rPr>
                <w:rFonts w:hint="eastAsia"/>
                <w:lang w:eastAsia="zh-CN"/>
              </w:rPr>
              <w:t>位，可能会有</w:t>
            </w:r>
            <w:r w:rsidRPr="003103EA">
              <w:rPr>
                <w:rFonts w:hint="eastAsia"/>
                <w:lang w:eastAsia="zh-CN"/>
              </w:rPr>
              <w:t>X</w:t>
            </w:r>
            <w:r w:rsidRPr="003103EA">
              <w:rPr>
                <w:rFonts w:hint="eastAsia"/>
                <w:lang w:eastAsia="zh-CN"/>
              </w:rPr>
              <w:t>，</w:t>
            </w: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</w:t>
            </w:r>
          </w:p>
        </w:tc>
        <w:tc>
          <w:tcPr>
            <w:tcW w:w="1951" w:type="dxa"/>
          </w:tcPr>
          <w:p w14:paraId="1BD1E6E0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4DF24010" w14:textId="5E92E355" w:rsidTr="007A7CB3">
        <w:tc>
          <w:tcPr>
            <w:tcW w:w="601" w:type="dxa"/>
          </w:tcPr>
          <w:p w14:paraId="694C6908" w14:textId="6CED4884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2</w:t>
            </w:r>
          </w:p>
        </w:tc>
        <w:tc>
          <w:tcPr>
            <w:tcW w:w="3658" w:type="dxa"/>
          </w:tcPr>
          <w:p w14:paraId="0A01150A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被投保人身份有效起始日期</w:t>
            </w:r>
          </w:p>
          <w:p w14:paraId="33664082" w14:textId="2E4795C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start_of_expiry_of</w:t>
            </w:r>
            <w:r w:rsidR="007839A4" w:rsidRPr="003103EA">
              <w:rPr>
                <w:rFonts w:hint="eastAsia"/>
                <w:lang w:eastAsia="zh-CN"/>
              </w:rPr>
              <w:t>_</w:t>
            </w:r>
            <w:r w:rsidRPr="003103EA">
              <w:rPr>
                <w:lang w:eastAsia="zh-CN"/>
              </w:rPr>
              <w:t>insured</w:t>
            </w:r>
            <w:r w:rsidRPr="003103EA">
              <w:rPr>
                <w:rFonts w:hint="eastAsia"/>
                <w:lang w:eastAsia="zh-CN"/>
              </w:rPr>
              <w:t>_</w:t>
            </w:r>
            <w:r w:rsidRPr="003103EA">
              <w:rPr>
                <w:lang w:eastAsia="zh-CN"/>
              </w:rPr>
              <w:t>identity</w:t>
            </w:r>
            <w:proofErr w:type="spellEnd"/>
          </w:p>
        </w:tc>
        <w:tc>
          <w:tcPr>
            <w:tcW w:w="1232" w:type="dxa"/>
          </w:tcPr>
          <w:p w14:paraId="74C58494" w14:textId="0F52671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587C1B4C" w14:textId="674A789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2C30246D" w14:textId="2F00DD0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可能业务员得不到投保人此信息</w:t>
            </w:r>
          </w:p>
        </w:tc>
        <w:tc>
          <w:tcPr>
            <w:tcW w:w="1951" w:type="dxa"/>
          </w:tcPr>
          <w:p w14:paraId="19851E0B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44282A6A" w14:textId="22DE5A26" w:rsidR="00EE64D1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EE64D1" w:rsidRPr="003103EA" w14:paraId="65D10D8E" w14:textId="53F00BFC" w:rsidTr="007A7CB3">
        <w:tc>
          <w:tcPr>
            <w:tcW w:w="601" w:type="dxa"/>
          </w:tcPr>
          <w:p w14:paraId="53CA7838" w14:textId="3E91722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3</w:t>
            </w:r>
          </w:p>
        </w:tc>
        <w:tc>
          <w:tcPr>
            <w:tcW w:w="3658" w:type="dxa"/>
          </w:tcPr>
          <w:p w14:paraId="6E629A71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被投保人身份有效截止日期</w:t>
            </w:r>
          </w:p>
          <w:p w14:paraId="1972D865" w14:textId="57CBD49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termiante_of_expiry_of</w:t>
            </w:r>
            <w:proofErr w:type="spellEnd"/>
            <w:r w:rsidRPr="003103EA">
              <w:rPr>
                <w:lang w:eastAsia="zh-CN"/>
              </w:rPr>
              <w:t xml:space="preserve"> </w:t>
            </w:r>
            <w:proofErr w:type="spellStart"/>
            <w:r w:rsidRPr="003103EA">
              <w:rPr>
                <w:lang w:eastAsia="zh-CN"/>
              </w:rPr>
              <w:t>insured</w:t>
            </w:r>
            <w:r w:rsidRPr="003103EA">
              <w:rPr>
                <w:rFonts w:hint="eastAsia"/>
                <w:lang w:eastAsia="zh-CN"/>
              </w:rPr>
              <w:t>_</w:t>
            </w:r>
            <w:r w:rsidRPr="003103EA">
              <w:rPr>
                <w:lang w:eastAsia="zh-CN"/>
              </w:rPr>
              <w:t>identity</w:t>
            </w:r>
            <w:proofErr w:type="spellEnd"/>
          </w:p>
        </w:tc>
        <w:tc>
          <w:tcPr>
            <w:tcW w:w="1232" w:type="dxa"/>
          </w:tcPr>
          <w:p w14:paraId="65E466F7" w14:textId="4F2CE4E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064F0E7D" w14:textId="08577AE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21EB9572" w14:textId="1F1357E6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可能业务员得不到投保人此信息</w:t>
            </w:r>
          </w:p>
        </w:tc>
        <w:tc>
          <w:tcPr>
            <w:tcW w:w="1951" w:type="dxa"/>
          </w:tcPr>
          <w:p w14:paraId="47352897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3B089678" w14:textId="5D62F8F4" w:rsidR="00EE64D1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EE64D1" w:rsidRPr="003103EA" w14:paraId="2581325F" w14:textId="53813DDA" w:rsidTr="007A7CB3">
        <w:tc>
          <w:tcPr>
            <w:tcW w:w="601" w:type="dxa"/>
          </w:tcPr>
          <w:p w14:paraId="507F7083" w14:textId="6E68A03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4</w:t>
            </w:r>
          </w:p>
        </w:tc>
        <w:tc>
          <w:tcPr>
            <w:tcW w:w="3658" w:type="dxa"/>
          </w:tcPr>
          <w:p w14:paraId="5C72CECF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被投保人性别</w:t>
            </w:r>
          </w:p>
          <w:p w14:paraId="440C2EA7" w14:textId="3B74BDBB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i</w:t>
            </w:r>
            <w:r w:rsidRPr="003103EA">
              <w:rPr>
                <w:rFonts w:hint="eastAsia"/>
                <w:lang w:eastAsia="zh-CN"/>
              </w:rPr>
              <w:t>nsure</w:t>
            </w:r>
            <w:r w:rsidRPr="003103EA">
              <w:rPr>
                <w:lang w:eastAsia="zh-CN"/>
              </w:rPr>
              <w:t>d_gender</w:t>
            </w:r>
            <w:proofErr w:type="spellEnd"/>
          </w:p>
        </w:tc>
        <w:tc>
          <w:tcPr>
            <w:tcW w:w="1232" w:type="dxa"/>
          </w:tcPr>
          <w:p w14:paraId="22668713" w14:textId="441FD3D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5258A58A" w14:textId="2472B32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2DD37D78" w14:textId="728F0D0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202EC03F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5CC15D04" w14:textId="3C91E184" w:rsidTr="007A7CB3">
        <w:tc>
          <w:tcPr>
            <w:tcW w:w="601" w:type="dxa"/>
          </w:tcPr>
          <w:p w14:paraId="345E2749" w14:textId="470B35F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5</w:t>
            </w:r>
          </w:p>
        </w:tc>
        <w:tc>
          <w:tcPr>
            <w:tcW w:w="3658" w:type="dxa"/>
          </w:tcPr>
          <w:p w14:paraId="1B15E7CD" w14:textId="7BC3474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被投保人民族</w:t>
            </w:r>
            <w:r w:rsidRPr="003103EA">
              <w:rPr>
                <w:lang w:eastAsia="zh-CN"/>
              </w:rPr>
              <w:br/>
            </w:r>
            <w:proofErr w:type="spellStart"/>
            <w:r w:rsidRPr="003103EA">
              <w:rPr>
                <w:lang w:eastAsia="zh-CN"/>
              </w:rPr>
              <w:t>insured_nationality</w:t>
            </w:r>
            <w:proofErr w:type="spellEnd"/>
          </w:p>
        </w:tc>
        <w:tc>
          <w:tcPr>
            <w:tcW w:w="1232" w:type="dxa"/>
          </w:tcPr>
          <w:p w14:paraId="326A5381" w14:textId="74F3FF1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34123FE6" w14:textId="0D84385B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3B2A31B2" w14:textId="6F24414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43855A5F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142AD67E" w14:textId="6DE8CB0C" w:rsidTr="007A7CB3">
        <w:tc>
          <w:tcPr>
            <w:tcW w:w="601" w:type="dxa"/>
          </w:tcPr>
          <w:p w14:paraId="01DC842A" w14:textId="1B6F0E7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6</w:t>
            </w:r>
          </w:p>
        </w:tc>
        <w:tc>
          <w:tcPr>
            <w:tcW w:w="3658" w:type="dxa"/>
          </w:tcPr>
          <w:p w14:paraId="6EC75277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被投保人生日</w:t>
            </w:r>
          </w:p>
          <w:p w14:paraId="03C6EC5E" w14:textId="2087F21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insured_birthday</w:t>
            </w:r>
            <w:proofErr w:type="spellEnd"/>
          </w:p>
        </w:tc>
        <w:tc>
          <w:tcPr>
            <w:tcW w:w="1232" w:type="dxa"/>
          </w:tcPr>
          <w:p w14:paraId="016692F8" w14:textId="5CE8DB5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5720DCC5" w14:textId="1FFB7A0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22C2545A" w14:textId="6BFC4A3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19514322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16C271B7" w14:textId="3ED564D3" w:rsidR="00EE64D1" w:rsidRPr="003103EA" w:rsidRDefault="003103EA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EE64D1" w:rsidRPr="003103EA" w14:paraId="73412EC6" w14:textId="3C9131C1" w:rsidTr="007A7CB3">
        <w:tc>
          <w:tcPr>
            <w:tcW w:w="601" w:type="dxa"/>
          </w:tcPr>
          <w:p w14:paraId="0735B3A7" w14:textId="03096C6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7</w:t>
            </w:r>
          </w:p>
        </w:tc>
        <w:tc>
          <w:tcPr>
            <w:tcW w:w="3658" w:type="dxa"/>
          </w:tcPr>
          <w:p w14:paraId="43200988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被投保人地址</w:t>
            </w:r>
          </w:p>
          <w:p w14:paraId="3239C531" w14:textId="782A5D4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insured_address</w:t>
            </w:r>
            <w:proofErr w:type="spellEnd"/>
          </w:p>
        </w:tc>
        <w:tc>
          <w:tcPr>
            <w:tcW w:w="1232" w:type="dxa"/>
          </w:tcPr>
          <w:p w14:paraId="6D4EB321" w14:textId="48B7695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7F3ADA04" w14:textId="30E36DE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0FCAD45A" w14:textId="3D1B1F6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292E7C67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680F288D" w14:textId="77777777" w:rsidTr="000352B3">
        <w:tc>
          <w:tcPr>
            <w:tcW w:w="10430" w:type="dxa"/>
            <w:gridSpan w:val="6"/>
          </w:tcPr>
          <w:p w14:paraId="3AB25FBA" w14:textId="30011419" w:rsidR="00EE64D1" w:rsidRPr="003103EA" w:rsidRDefault="00EE64D1" w:rsidP="000352B3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highlight w:val="yellow"/>
                <w:lang w:eastAsia="zh-CN"/>
              </w:rPr>
              <w:t>车主信息</w:t>
            </w:r>
            <w:r w:rsidR="003103EA" w:rsidRPr="003103EA">
              <w:rPr>
                <w:rFonts w:hint="eastAsia"/>
                <w:highlight w:val="yellow"/>
                <w:lang w:eastAsia="zh-CN"/>
              </w:rPr>
              <w:t>（如果</w:t>
            </w:r>
            <w:proofErr w:type="gramStart"/>
            <w:r w:rsidR="003103EA" w:rsidRPr="003103EA">
              <w:rPr>
                <w:rFonts w:hint="eastAsia"/>
                <w:highlight w:val="yellow"/>
                <w:lang w:eastAsia="zh-CN"/>
              </w:rPr>
              <w:t>勾</w:t>
            </w:r>
            <w:proofErr w:type="gramEnd"/>
            <w:r w:rsidR="003103EA" w:rsidRPr="003103EA">
              <w:rPr>
                <w:rFonts w:hint="eastAsia"/>
                <w:highlight w:val="yellow"/>
                <w:lang w:eastAsia="zh-CN"/>
              </w:rPr>
              <w:t>选为投保人本人，则以下</w:t>
            </w:r>
            <w:r w:rsidR="00486C23">
              <w:rPr>
                <w:rFonts w:hint="eastAsia"/>
                <w:highlight w:val="yellow"/>
                <w:lang w:eastAsia="zh-CN"/>
              </w:rPr>
              <w:t>1</w:t>
            </w:r>
            <w:r w:rsidR="00486C23">
              <w:rPr>
                <w:highlight w:val="yellow"/>
                <w:lang w:eastAsia="zh-CN"/>
              </w:rPr>
              <w:t>8</w:t>
            </w:r>
            <w:r w:rsidR="00486C23">
              <w:rPr>
                <w:rFonts w:hint="eastAsia"/>
                <w:highlight w:val="yellow"/>
                <w:lang w:eastAsia="zh-CN"/>
              </w:rPr>
              <w:t>-</w:t>
            </w:r>
            <w:r w:rsidR="00486C23">
              <w:rPr>
                <w:highlight w:val="yellow"/>
                <w:lang w:eastAsia="zh-CN"/>
              </w:rPr>
              <w:t>25</w:t>
            </w:r>
            <w:r w:rsidR="003103EA" w:rsidRPr="003103EA">
              <w:rPr>
                <w:rFonts w:hint="eastAsia"/>
                <w:highlight w:val="yellow"/>
                <w:lang w:eastAsia="zh-CN"/>
              </w:rPr>
              <w:t>信息复用投保人信息）</w:t>
            </w:r>
          </w:p>
        </w:tc>
      </w:tr>
      <w:tr w:rsidR="00EE64D1" w:rsidRPr="003103EA" w14:paraId="7825611E" w14:textId="7767333D" w:rsidTr="007A7CB3">
        <w:tc>
          <w:tcPr>
            <w:tcW w:w="601" w:type="dxa"/>
          </w:tcPr>
          <w:p w14:paraId="2100E7FD" w14:textId="0F83871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8</w:t>
            </w:r>
          </w:p>
        </w:tc>
        <w:tc>
          <w:tcPr>
            <w:tcW w:w="3658" w:type="dxa"/>
          </w:tcPr>
          <w:p w14:paraId="28690F13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车主姓名</w:t>
            </w:r>
          </w:p>
          <w:p w14:paraId="3AD09520" w14:textId="14C6C243" w:rsidR="00EE64D1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</w:t>
            </w:r>
            <w:r w:rsidR="00EE64D1" w:rsidRPr="003103EA">
              <w:rPr>
                <w:lang w:eastAsia="zh-CN"/>
              </w:rPr>
              <w:t>ar_owner_name</w:t>
            </w:r>
            <w:proofErr w:type="spellEnd"/>
          </w:p>
        </w:tc>
        <w:tc>
          <w:tcPr>
            <w:tcW w:w="1232" w:type="dxa"/>
          </w:tcPr>
          <w:p w14:paraId="6EF5B9A6" w14:textId="4F28C5E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63E00B04" w14:textId="117782D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25138015" w14:textId="541B41A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姓名，</w:t>
            </w: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</w:t>
            </w:r>
          </w:p>
        </w:tc>
        <w:tc>
          <w:tcPr>
            <w:tcW w:w="1951" w:type="dxa"/>
          </w:tcPr>
          <w:p w14:paraId="4D25915D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2DCB77C8" w14:textId="35466D56" w:rsidTr="007A7CB3">
        <w:tc>
          <w:tcPr>
            <w:tcW w:w="601" w:type="dxa"/>
          </w:tcPr>
          <w:p w14:paraId="07889837" w14:textId="7D213B4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9</w:t>
            </w:r>
          </w:p>
        </w:tc>
        <w:tc>
          <w:tcPr>
            <w:tcW w:w="3658" w:type="dxa"/>
          </w:tcPr>
          <w:p w14:paraId="7EF0C8A0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车主身份证号</w:t>
            </w:r>
          </w:p>
          <w:p w14:paraId="1E443526" w14:textId="1D5AC363" w:rsidR="00EE64D1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</w:t>
            </w:r>
            <w:r w:rsidR="00EE64D1" w:rsidRPr="003103EA">
              <w:rPr>
                <w:lang w:eastAsia="zh-CN"/>
              </w:rPr>
              <w:t>ar_owner</w:t>
            </w:r>
            <w:proofErr w:type="spellEnd"/>
            <w:r w:rsidR="00EE64D1" w:rsidRPr="003103EA">
              <w:rPr>
                <w:lang w:eastAsia="zh-CN"/>
              </w:rPr>
              <w:t xml:space="preserve">_ </w:t>
            </w:r>
            <w:proofErr w:type="spellStart"/>
            <w:r w:rsidR="00EE64D1" w:rsidRPr="003103EA">
              <w:rPr>
                <w:lang w:eastAsia="zh-CN"/>
              </w:rPr>
              <w:t>id_number</w:t>
            </w:r>
            <w:proofErr w:type="spellEnd"/>
          </w:p>
        </w:tc>
        <w:tc>
          <w:tcPr>
            <w:tcW w:w="1232" w:type="dxa"/>
          </w:tcPr>
          <w:p w14:paraId="39B7AB00" w14:textId="34B167F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562801AE" w14:textId="230BA9A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57D55284" w14:textId="1FD3F6E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  <w:r w:rsidRPr="003103EA">
              <w:rPr>
                <w:lang w:eastAsia="zh-CN"/>
              </w:rPr>
              <w:t>8</w:t>
            </w:r>
            <w:r w:rsidRPr="003103EA">
              <w:rPr>
                <w:rFonts w:hint="eastAsia"/>
                <w:lang w:eastAsia="zh-CN"/>
              </w:rPr>
              <w:t>位，可能会有</w:t>
            </w:r>
            <w:r w:rsidRPr="003103EA">
              <w:rPr>
                <w:rFonts w:hint="eastAsia"/>
                <w:lang w:eastAsia="zh-CN"/>
              </w:rPr>
              <w:t>X</w:t>
            </w:r>
            <w:r w:rsidRPr="003103EA">
              <w:rPr>
                <w:rFonts w:hint="eastAsia"/>
                <w:lang w:eastAsia="zh-CN"/>
              </w:rPr>
              <w:t>，</w:t>
            </w: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</w:t>
            </w:r>
          </w:p>
        </w:tc>
        <w:tc>
          <w:tcPr>
            <w:tcW w:w="1951" w:type="dxa"/>
          </w:tcPr>
          <w:p w14:paraId="69DD39D5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47D636B3" w14:textId="6700860E" w:rsidTr="007A7CB3">
        <w:tc>
          <w:tcPr>
            <w:tcW w:w="601" w:type="dxa"/>
          </w:tcPr>
          <w:p w14:paraId="1CE8AED9" w14:textId="51205FE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2</w:t>
            </w:r>
            <w:r w:rsidRPr="003103EA">
              <w:rPr>
                <w:lang w:eastAsia="zh-CN"/>
              </w:rPr>
              <w:t>0</w:t>
            </w:r>
          </w:p>
        </w:tc>
        <w:tc>
          <w:tcPr>
            <w:tcW w:w="3658" w:type="dxa"/>
          </w:tcPr>
          <w:p w14:paraId="693D39BF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车主身份有效起始日期</w:t>
            </w:r>
          </w:p>
          <w:p w14:paraId="25888D7B" w14:textId="30EC4B57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start_of_expiry_of_car_owner</w:t>
            </w:r>
            <w:r w:rsidRPr="003103EA">
              <w:rPr>
                <w:rFonts w:hint="eastAsia"/>
                <w:lang w:eastAsia="zh-CN"/>
              </w:rPr>
              <w:t>_</w:t>
            </w:r>
            <w:r w:rsidRPr="003103EA">
              <w:rPr>
                <w:lang w:eastAsia="zh-CN"/>
              </w:rPr>
              <w:t>identity</w:t>
            </w:r>
            <w:proofErr w:type="spellEnd"/>
          </w:p>
        </w:tc>
        <w:tc>
          <w:tcPr>
            <w:tcW w:w="1232" w:type="dxa"/>
          </w:tcPr>
          <w:p w14:paraId="02A86893" w14:textId="21B4D01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11C08E6C" w14:textId="309FF51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23246F80" w14:textId="038990E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可能业务员得不到投保人此信息</w:t>
            </w:r>
          </w:p>
        </w:tc>
        <w:tc>
          <w:tcPr>
            <w:tcW w:w="1951" w:type="dxa"/>
          </w:tcPr>
          <w:p w14:paraId="38F58926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1A23B396" w14:textId="3E9B4ED9" w:rsidR="00EE64D1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EE64D1" w:rsidRPr="003103EA" w14:paraId="3C8C62E5" w14:textId="66AD3591" w:rsidTr="007A7CB3">
        <w:tc>
          <w:tcPr>
            <w:tcW w:w="601" w:type="dxa"/>
          </w:tcPr>
          <w:p w14:paraId="0237F11F" w14:textId="1177742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1</w:t>
            </w:r>
          </w:p>
        </w:tc>
        <w:tc>
          <w:tcPr>
            <w:tcW w:w="3658" w:type="dxa"/>
          </w:tcPr>
          <w:p w14:paraId="37647B6E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车主身份有效截止日期</w:t>
            </w:r>
          </w:p>
          <w:p w14:paraId="3729DAA6" w14:textId="0B49FFF0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termiante_of_expiry_of_car_owner</w:t>
            </w:r>
            <w:r w:rsidRPr="003103EA">
              <w:rPr>
                <w:rFonts w:hint="eastAsia"/>
                <w:lang w:eastAsia="zh-CN"/>
              </w:rPr>
              <w:t>_</w:t>
            </w:r>
            <w:r w:rsidRPr="003103EA">
              <w:rPr>
                <w:lang w:eastAsia="zh-CN"/>
              </w:rPr>
              <w:t>identity</w:t>
            </w:r>
            <w:proofErr w:type="spellEnd"/>
          </w:p>
        </w:tc>
        <w:tc>
          <w:tcPr>
            <w:tcW w:w="1232" w:type="dxa"/>
          </w:tcPr>
          <w:p w14:paraId="5BB5E879" w14:textId="4F88ADD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6CA45673" w14:textId="49819BE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77957A93" w14:textId="0C46800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可能业务员得不到投保人此信息</w:t>
            </w:r>
          </w:p>
        </w:tc>
        <w:tc>
          <w:tcPr>
            <w:tcW w:w="1951" w:type="dxa"/>
          </w:tcPr>
          <w:p w14:paraId="672C9EB7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1DECDEBC" w14:textId="35D1C20D" w:rsidR="00EE64D1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EE64D1" w:rsidRPr="003103EA" w14:paraId="418C4234" w14:textId="23298AB8" w:rsidTr="007A7CB3">
        <w:tc>
          <w:tcPr>
            <w:tcW w:w="601" w:type="dxa"/>
          </w:tcPr>
          <w:p w14:paraId="3EB2C531" w14:textId="355CA18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2</w:t>
            </w:r>
          </w:p>
        </w:tc>
        <w:tc>
          <w:tcPr>
            <w:tcW w:w="3658" w:type="dxa"/>
          </w:tcPr>
          <w:p w14:paraId="71BBE5C8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车主性别</w:t>
            </w:r>
          </w:p>
          <w:p w14:paraId="6B43B381" w14:textId="1CE34325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car_owner_gender</w:t>
            </w:r>
            <w:proofErr w:type="spellEnd"/>
          </w:p>
        </w:tc>
        <w:tc>
          <w:tcPr>
            <w:tcW w:w="1232" w:type="dxa"/>
          </w:tcPr>
          <w:p w14:paraId="1F4A3960" w14:textId="07AA4C3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7D87E5B9" w14:textId="534BEE8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6184DFD8" w14:textId="06E3EB9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0BBB8612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37A5D36F" w14:textId="3413101F" w:rsidTr="007A7CB3">
        <w:tc>
          <w:tcPr>
            <w:tcW w:w="601" w:type="dxa"/>
          </w:tcPr>
          <w:p w14:paraId="74E11023" w14:textId="5A26D5F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3</w:t>
            </w:r>
          </w:p>
        </w:tc>
        <w:tc>
          <w:tcPr>
            <w:tcW w:w="3658" w:type="dxa"/>
          </w:tcPr>
          <w:p w14:paraId="296C9D0D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车主民族</w:t>
            </w:r>
          </w:p>
          <w:p w14:paraId="79351788" w14:textId="3744EF73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car_owner_nationality</w:t>
            </w:r>
            <w:proofErr w:type="spellEnd"/>
          </w:p>
        </w:tc>
        <w:tc>
          <w:tcPr>
            <w:tcW w:w="1232" w:type="dxa"/>
          </w:tcPr>
          <w:p w14:paraId="04D4B053" w14:textId="183A74C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6E7D13A0" w14:textId="2CC316B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4F66D929" w14:textId="5E7F7F6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5A5E35D9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1F5E88D5" w14:textId="6B44B5B3" w:rsidTr="007A7CB3">
        <w:tc>
          <w:tcPr>
            <w:tcW w:w="601" w:type="dxa"/>
          </w:tcPr>
          <w:p w14:paraId="11A9522F" w14:textId="50930E84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4</w:t>
            </w:r>
          </w:p>
        </w:tc>
        <w:tc>
          <w:tcPr>
            <w:tcW w:w="3658" w:type="dxa"/>
          </w:tcPr>
          <w:p w14:paraId="6959C5EE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车主生日</w:t>
            </w:r>
          </w:p>
          <w:p w14:paraId="27C28076" w14:textId="74ED1CE4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car_owner_birthday</w:t>
            </w:r>
            <w:proofErr w:type="spellEnd"/>
          </w:p>
        </w:tc>
        <w:tc>
          <w:tcPr>
            <w:tcW w:w="1232" w:type="dxa"/>
          </w:tcPr>
          <w:p w14:paraId="6BC6E8DC" w14:textId="5C46B1E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48E03064" w14:textId="73EB810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5BAD3887" w14:textId="4604909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72B07DAC" w14:textId="77777777" w:rsidR="003103EA" w:rsidRPr="003103EA" w:rsidRDefault="003103EA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  <w:p w14:paraId="45FB7522" w14:textId="569E978C" w:rsidR="00EE64D1" w:rsidRPr="003103EA" w:rsidRDefault="003103EA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如果格式不符合上述要求，则报警告：格式为：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YYYMMDD</w:t>
            </w:r>
            <w:r w:rsidRPr="003103EA">
              <w:rPr>
                <w:rFonts w:hint="eastAsia"/>
                <w:lang w:eastAsia="zh-CN"/>
              </w:rPr>
              <w:t>或者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  <w:r w:rsidRPr="003103EA">
              <w:rPr>
                <w:rFonts w:hint="eastAsia"/>
                <w:lang w:eastAsia="zh-CN"/>
              </w:rPr>
              <w:t>！</w:t>
            </w:r>
          </w:p>
        </w:tc>
      </w:tr>
      <w:tr w:rsidR="00EE64D1" w:rsidRPr="003103EA" w14:paraId="56986299" w14:textId="5AC982C6" w:rsidTr="007A7CB3">
        <w:tc>
          <w:tcPr>
            <w:tcW w:w="601" w:type="dxa"/>
          </w:tcPr>
          <w:p w14:paraId="4B4AE066" w14:textId="1849CF4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5</w:t>
            </w:r>
          </w:p>
        </w:tc>
        <w:tc>
          <w:tcPr>
            <w:tcW w:w="3658" w:type="dxa"/>
          </w:tcPr>
          <w:p w14:paraId="0426DA13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车主地址</w:t>
            </w:r>
          </w:p>
          <w:p w14:paraId="128F7BC7" w14:textId="5B116CC0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car_owner_address</w:t>
            </w:r>
            <w:proofErr w:type="spellEnd"/>
          </w:p>
        </w:tc>
        <w:tc>
          <w:tcPr>
            <w:tcW w:w="1232" w:type="dxa"/>
          </w:tcPr>
          <w:p w14:paraId="258C4927" w14:textId="382CC09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11DF1811" w14:textId="56757A8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36AAEED0" w14:textId="3C63A9C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7FAAD592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7A7CB3" w:rsidRPr="003103EA" w14:paraId="2694170A" w14:textId="77777777" w:rsidTr="00175636">
        <w:tc>
          <w:tcPr>
            <w:tcW w:w="10430" w:type="dxa"/>
            <w:gridSpan w:val="6"/>
          </w:tcPr>
          <w:p w14:paraId="061D2153" w14:textId="23127D04" w:rsidR="007A7CB3" w:rsidRPr="003103EA" w:rsidRDefault="007A7CB3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highlight w:val="yellow"/>
                <w:lang w:eastAsia="zh-CN"/>
              </w:rPr>
              <w:t>车辆信息</w:t>
            </w:r>
          </w:p>
        </w:tc>
      </w:tr>
      <w:tr w:rsidR="00EE64D1" w:rsidRPr="003103EA" w14:paraId="788E385B" w14:textId="57D0349A" w:rsidTr="007A7CB3">
        <w:tc>
          <w:tcPr>
            <w:tcW w:w="601" w:type="dxa"/>
          </w:tcPr>
          <w:p w14:paraId="774286A7" w14:textId="06040B0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6</w:t>
            </w:r>
          </w:p>
        </w:tc>
        <w:tc>
          <w:tcPr>
            <w:tcW w:w="3658" w:type="dxa"/>
          </w:tcPr>
          <w:p w14:paraId="47D8FEFC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车牌号码</w:t>
            </w:r>
          </w:p>
          <w:p w14:paraId="4E34BE89" w14:textId="115C515F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plate_number</w:t>
            </w:r>
            <w:proofErr w:type="spellEnd"/>
          </w:p>
        </w:tc>
        <w:tc>
          <w:tcPr>
            <w:tcW w:w="1232" w:type="dxa"/>
          </w:tcPr>
          <w:p w14:paraId="587E7000" w14:textId="64CF280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059B8EDD" w14:textId="3A7526E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3BC4661D" w14:textId="3B63542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697EEDCE" w14:textId="25F11CAB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车牌号码不能为空！</w:t>
            </w:r>
          </w:p>
        </w:tc>
      </w:tr>
      <w:tr w:rsidR="00EE64D1" w:rsidRPr="003103EA" w14:paraId="4481E406" w14:textId="4575ED53" w:rsidTr="007A7CB3">
        <w:tc>
          <w:tcPr>
            <w:tcW w:w="601" w:type="dxa"/>
          </w:tcPr>
          <w:p w14:paraId="4E7262C4" w14:textId="03204C3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7</w:t>
            </w:r>
          </w:p>
        </w:tc>
        <w:tc>
          <w:tcPr>
            <w:tcW w:w="3658" w:type="dxa"/>
          </w:tcPr>
          <w:p w14:paraId="18967DE9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车主所有人</w:t>
            </w:r>
          </w:p>
          <w:p w14:paraId="1543E494" w14:textId="2D45F041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car_owner</w:t>
            </w:r>
            <w:proofErr w:type="spellEnd"/>
          </w:p>
        </w:tc>
        <w:tc>
          <w:tcPr>
            <w:tcW w:w="1232" w:type="dxa"/>
          </w:tcPr>
          <w:p w14:paraId="68A4C067" w14:textId="3FCE972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137629EE" w14:textId="6CA1026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37334243" w14:textId="77E65B9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581E5BCC" w14:textId="3D308D6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车主所有人不能为空！</w:t>
            </w:r>
          </w:p>
        </w:tc>
      </w:tr>
      <w:tr w:rsidR="00EE64D1" w:rsidRPr="003103EA" w14:paraId="34170AAF" w14:textId="1FB4885D" w:rsidTr="007A7CB3">
        <w:tc>
          <w:tcPr>
            <w:tcW w:w="601" w:type="dxa"/>
          </w:tcPr>
          <w:p w14:paraId="39C2277D" w14:textId="69CFB39B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8</w:t>
            </w:r>
          </w:p>
        </w:tc>
        <w:tc>
          <w:tcPr>
            <w:tcW w:w="3658" w:type="dxa"/>
          </w:tcPr>
          <w:p w14:paraId="3D2AB078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使用性质</w:t>
            </w:r>
          </w:p>
          <w:p w14:paraId="6871B8AE" w14:textId="00C9C865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use_nature</w:t>
            </w:r>
            <w:proofErr w:type="spellEnd"/>
          </w:p>
        </w:tc>
        <w:tc>
          <w:tcPr>
            <w:tcW w:w="1232" w:type="dxa"/>
          </w:tcPr>
          <w:p w14:paraId="6DC6D5FB" w14:textId="5AA6198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000BF82C" w14:textId="5B54D45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663C585E" w14:textId="6062429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6BE016CC" w14:textId="21F6E06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使用性质不能为空！</w:t>
            </w:r>
          </w:p>
        </w:tc>
      </w:tr>
      <w:tr w:rsidR="00EE64D1" w:rsidRPr="003103EA" w14:paraId="1C8304B8" w14:textId="0ED78719" w:rsidTr="007A7CB3">
        <w:tc>
          <w:tcPr>
            <w:tcW w:w="601" w:type="dxa"/>
          </w:tcPr>
          <w:p w14:paraId="24749FD6" w14:textId="4D2BB64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9</w:t>
            </w:r>
          </w:p>
        </w:tc>
        <w:tc>
          <w:tcPr>
            <w:tcW w:w="3658" w:type="dxa"/>
          </w:tcPr>
          <w:p w14:paraId="66A7F6AB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地址</w:t>
            </w:r>
          </w:p>
          <w:p w14:paraId="2924891E" w14:textId="7EF71824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a</w:t>
            </w:r>
            <w:r w:rsidRPr="003103EA">
              <w:rPr>
                <w:rFonts w:hint="eastAsia"/>
                <w:lang w:eastAsia="zh-CN"/>
              </w:rPr>
              <w:t>ddress</w:t>
            </w:r>
          </w:p>
        </w:tc>
        <w:tc>
          <w:tcPr>
            <w:tcW w:w="1232" w:type="dxa"/>
          </w:tcPr>
          <w:p w14:paraId="79AD1C76" w14:textId="312D750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0129CF89" w14:textId="34A1EE9B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3C0B6734" w14:textId="434B6FE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7D668EA3" w14:textId="23117C14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地址不能为空！</w:t>
            </w:r>
          </w:p>
        </w:tc>
      </w:tr>
      <w:tr w:rsidR="00EE64D1" w:rsidRPr="003103EA" w14:paraId="62161BBE" w14:textId="627B0B22" w:rsidTr="007A7CB3">
        <w:tc>
          <w:tcPr>
            <w:tcW w:w="601" w:type="dxa"/>
          </w:tcPr>
          <w:p w14:paraId="7D30F65A" w14:textId="7FFD841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0</w:t>
            </w:r>
          </w:p>
        </w:tc>
        <w:tc>
          <w:tcPr>
            <w:tcW w:w="3658" w:type="dxa"/>
          </w:tcPr>
          <w:p w14:paraId="6310AD50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品牌型号</w:t>
            </w:r>
          </w:p>
          <w:p w14:paraId="5A67DD25" w14:textId="704A21AA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lastRenderedPageBreak/>
              <w:t>brand_model</w:t>
            </w:r>
            <w:proofErr w:type="spellEnd"/>
          </w:p>
        </w:tc>
        <w:tc>
          <w:tcPr>
            <w:tcW w:w="1232" w:type="dxa"/>
          </w:tcPr>
          <w:p w14:paraId="5D9BB76C" w14:textId="37EE8CF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lastRenderedPageBreak/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39D8820D" w14:textId="33C908A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42020211" w14:textId="425E83AE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25670460" w14:textId="66FCBAF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品牌型号不能为空！</w:t>
            </w:r>
          </w:p>
        </w:tc>
      </w:tr>
      <w:tr w:rsidR="00EE64D1" w:rsidRPr="003103EA" w14:paraId="60C3C821" w14:textId="7C1F955D" w:rsidTr="007A7CB3">
        <w:tc>
          <w:tcPr>
            <w:tcW w:w="601" w:type="dxa"/>
          </w:tcPr>
          <w:p w14:paraId="6C5A0425" w14:textId="0A08F9C4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1</w:t>
            </w:r>
          </w:p>
        </w:tc>
        <w:tc>
          <w:tcPr>
            <w:tcW w:w="3658" w:type="dxa"/>
          </w:tcPr>
          <w:p w14:paraId="1956FA7F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车辆识别代码</w:t>
            </w:r>
          </w:p>
          <w:p w14:paraId="545E0364" w14:textId="1EC44D01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vehicle_id_code</w:t>
            </w:r>
            <w:proofErr w:type="spellEnd"/>
          </w:p>
        </w:tc>
        <w:tc>
          <w:tcPr>
            <w:tcW w:w="1232" w:type="dxa"/>
          </w:tcPr>
          <w:p w14:paraId="35B4E839" w14:textId="55A2C54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783DA4D3" w14:textId="3EEE71D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6FE935D9" w14:textId="707450A6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62B1FD5B" w14:textId="753C42C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车辆识别代码不能为空！</w:t>
            </w:r>
          </w:p>
        </w:tc>
      </w:tr>
      <w:tr w:rsidR="00EE64D1" w:rsidRPr="003103EA" w14:paraId="40E7EF1F" w14:textId="61516D8A" w:rsidTr="007A7CB3">
        <w:tc>
          <w:tcPr>
            <w:tcW w:w="601" w:type="dxa"/>
          </w:tcPr>
          <w:p w14:paraId="37C1F70B" w14:textId="7F7A95B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2</w:t>
            </w:r>
          </w:p>
        </w:tc>
        <w:tc>
          <w:tcPr>
            <w:tcW w:w="3658" w:type="dxa"/>
          </w:tcPr>
          <w:p w14:paraId="2CC23B13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发动机号码</w:t>
            </w:r>
          </w:p>
          <w:p w14:paraId="272F3478" w14:textId="6D82938A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engine_number</w:t>
            </w:r>
            <w:proofErr w:type="spellEnd"/>
          </w:p>
        </w:tc>
        <w:tc>
          <w:tcPr>
            <w:tcW w:w="1232" w:type="dxa"/>
          </w:tcPr>
          <w:p w14:paraId="58FCA068" w14:textId="712BCB1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I</w:t>
            </w:r>
            <w:r w:rsidRPr="003103EA">
              <w:rPr>
                <w:rFonts w:hint="eastAsia"/>
                <w:lang w:eastAsia="zh-CN"/>
              </w:rPr>
              <w:t>nt</w:t>
            </w:r>
          </w:p>
        </w:tc>
        <w:tc>
          <w:tcPr>
            <w:tcW w:w="934" w:type="dxa"/>
          </w:tcPr>
          <w:p w14:paraId="6EA29430" w14:textId="3946D69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6E1BF08B" w14:textId="6DA2E9B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0BE42D0A" w14:textId="26108AC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发动机号码不能为空！</w:t>
            </w:r>
          </w:p>
        </w:tc>
      </w:tr>
      <w:tr w:rsidR="00EE64D1" w:rsidRPr="003103EA" w14:paraId="14700ED7" w14:textId="4BA08D4F" w:rsidTr="007A7CB3">
        <w:tc>
          <w:tcPr>
            <w:tcW w:w="601" w:type="dxa"/>
          </w:tcPr>
          <w:p w14:paraId="772EB9F0" w14:textId="2319B8E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3</w:t>
            </w:r>
          </w:p>
        </w:tc>
        <w:tc>
          <w:tcPr>
            <w:tcW w:w="3658" w:type="dxa"/>
          </w:tcPr>
          <w:p w14:paraId="70A608C1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注册日期</w:t>
            </w:r>
          </w:p>
          <w:p w14:paraId="56A02139" w14:textId="09454954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registration_date</w:t>
            </w:r>
            <w:proofErr w:type="spellEnd"/>
          </w:p>
        </w:tc>
        <w:tc>
          <w:tcPr>
            <w:tcW w:w="1232" w:type="dxa"/>
          </w:tcPr>
          <w:p w14:paraId="58277D6B" w14:textId="00FFBF7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7E03596B" w14:textId="1DED1EA6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618A5F1F" w14:textId="2CBD81E0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</w:t>
            </w:r>
          </w:p>
        </w:tc>
        <w:tc>
          <w:tcPr>
            <w:tcW w:w="1951" w:type="dxa"/>
          </w:tcPr>
          <w:p w14:paraId="6959DDC6" w14:textId="35E179F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注册日期不能为空！</w:t>
            </w:r>
          </w:p>
        </w:tc>
      </w:tr>
      <w:tr w:rsidR="00EE64D1" w:rsidRPr="003103EA" w14:paraId="34E9B21D" w14:textId="379DD91C" w:rsidTr="007A7CB3">
        <w:tc>
          <w:tcPr>
            <w:tcW w:w="601" w:type="dxa"/>
          </w:tcPr>
          <w:p w14:paraId="2D7AE7D8" w14:textId="3181964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4</w:t>
            </w:r>
          </w:p>
        </w:tc>
        <w:tc>
          <w:tcPr>
            <w:tcW w:w="3658" w:type="dxa"/>
          </w:tcPr>
          <w:p w14:paraId="698E669E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发证日期</w:t>
            </w:r>
          </w:p>
          <w:p w14:paraId="5F1D1FA2" w14:textId="5D30666E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color w:val="333333"/>
                <w:sz w:val="21"/>
                <w:szCs w:val="21"/>
                <w:shd w:val="clear" w:color="auto" w:fill="FFFFFF"/>
              </w:rPr>
              <w:t>licence_issued</w:t>
            </w:r>
            <w:proofErr w:type="spellEnd"/>
          </w:p>
        </w:tc>
        <w:tc>
          <w:tcPr>
            <w:tcW w:w="1232" w:type="dxa"/>
          </w:tcPr>
          <w:p w14:paraId="7B5385B4" w14:textId="02A5F1D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934" w:type="dxa"/>
          </w:tcPr>
          <w:p w14:paraId="4E3D5442" w14:textId="18E5629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21D64A36" w14:textId="29885C3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O</w:t>
            </w:r>
            <w:r w:rsidRPr="003103EA">
              <w:rPr>
                <w:lang w:eastAsia="zh-CN"/>
              </w:rPr>
              <w:t>CR</w:t>
            </w:r>
            <w:r w:rsidRPr="003103EA">
              <w:rPr>
                <w:rFonts w:hint="eastAsia"/>
                <w:lang w:eastAsia="zh-CN"/>
              </w:rPr>
              <w:t>识别结果，业务员可能人工修改，注册日期和发证日期不一致</w:t>
            </w:r>
            <w:proofErr w:type="gramStart"/>
            <w:r w:rsidRPr="003103EA">
              <w:rPr>
                <w:rFonts w:hint="eastAsia"/>
                <w:lang w:eastAsia="zh-CN"/>
              </w:rPr>
              <w:t>则判断</w:t>
            </w:r>
            <w:proofErr w:type="gramEnd"/>
            <w:r w:rsidRPr="003103EA">
              <w:rPr>
                <w:rFonts w:hint="eastAsia"/>
                <w:lang w:eastAsia="zh-CN"/>
              </w:rPr>
              <w:t>为过户车</w:t>
            </w:r>
          </w:p>
        </w:tc>
        <w:tc>
          <w:tcPr>
            <w:tcW w:w="1951" w:type="dxa"/>
          </w:tcPr>
          <w:p w14:paraId="3D9EDB64" w14:textId="6F5BF56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发证日期不能为空！</w:t>
            </w:r>
          </w:p>
        </w:tc>
      </w:tr>
      <w:tr w:rsidR="00EE64D1" w:rsidRPr="003103EA" w14:paraId="5C7755A4" w14:textId="77777777" w:rsidTr="000352B3">
        <w:tc>
          <w:tcPr>
            <w:tcW w:w="10430" w:type="dxa"/>
            <w:gridSpan w:val="6"/>
          </w:tcPr>
          <w:p w14:paraId="2A56BC02" w14:textId="2835E3ED" w:rsidR="00EE64D1" w:rsidRPr="003103EA" w:rsidRDefault="00EE64D1" w:rsidP="000352B3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highlight w:val="yellow"/>
                <w:lang w:eastAsia="zh-CN"/>
              </w:rPr>
              <w:t>其他信息</w:t>
            </w:r>
          </w:p>
        </w:tc>
      </w:tr>
      <w:tr w:rsidR="00EE64D1" w:rsidRPr="003103EA" w14:paraId="7533EBA8" w14:textId="12536B77" w:rsidTr="007A7CB3">
        <w:tc>
          <w:tcPr>
            <w:tcW w:w="601" w:type="dxa"/>
          </w:tcPr>
          <w:p w14:paraId="4E6F5640" w14:textId="06229B2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5</w:t>
            </w:r>
          </w:p>
        </w:tc>
        <w:tc>
          <w:tcPr>
            <w:tcW w:w="3658" w:type="dxa"/>
          </w:tcPr>
          <w:p w14:paraId="74017D63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保险期望折扣</w:t>
            </w:r>
          </w:p>
          <w:p w14:paraId="204CB948" w14:textId="23F399EE" w:rsidR="00BA6CA0" w:rsidRPr="003103EA" w:rsidRDefault="00BA6CA0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expected_insurance_discount</w:t>
            </w:r>
            <w:proofErr w:type="spellEnd"/>
          </w:p>
        </w:tc>
        <w:tc>
          <w:tcPr>
            <w:tcW w:w="1232" w:type="dxa"/>
          </w:tcPr>
          <w:p w14:paraId="3A6CC571" w14:textId="3E54757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F</w:t>
            </w:r>
            <w:r w:rsidRPr="003103EA">
              <w:rPr>
                <w:rFonts w:hint="eastAsia"/>
                <w:lang w:eastAsia="zh-CN"/>
              </w:rPr>
              <w:t>loat</w:t>
            </w:r>
          </w:p>
        </w:tc>
        <w:tc>
          <w:tcPr>
            <w:tcW w:w="934" w:type="dxa"/>
          </w:tcPr>
          <w:p w14:paraId="79DF420F" w14:textId="7EB0903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04F63AA1" w14:textId="5CA25A4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如</w:t>
            </w:r>
            <w:r w:rsidRPr="003103EA">
              <w:rPr>
                <w:rFonts w:hint="eastAsia"/>
                <w:lang w:eastAsia="zh-CN"/>
              </w:rPr>
              <w:t>0</w:t>
            </w:r>
            <w:r w:rsidRPr="003103EA">
              <w:rPr>
                <w:lang w:eastAsia="zh-CN"/>
              </w:rPr>
              <w:t>.94</w:t>
            </w:r>
          </w:p>
        </w:tc>
        <w:tc>
          <w:tcPr>
            <w:tcW w:w="1951" w:type="dxa"/>
          </w:tcPr>
          <w:p w14:paraId="254E696E" w14:textId="1F4DED8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保险期望折扣不能为空！</w:t>
            </w:r>
          </w:p>
        </w:tc>
      </w:tr>
      <w:tr w:rsidR="00EE64D1" w:rsidRPr="003103EA" w14:paraId="3A06CC47" w14:textId="4C2F7973" w:rsidTr="007A7CB3">
        <w:tc>
          <w:tcPr>
            <w:tcW w:w="601" w:type="dxa"/>
          </w:tcPr>
          <w:p w14:paraId="4E8819C0" w14:textId="2720F33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6</w:t>
            </w:r>
          </w:p>
        </w:tc>
        <w:tc>
          <w:tcPr>
            <w:tcW w:w="3658" w:type="dxa"/>
          </w:tcPr>
          <w:p w14:paraId="335C6F0C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机动车损失保险</w:t>
            </w:r>
          </w:p>
          <w:p w14:paraId="5650AF31" w14:textId="4FCEDF0E" w:rsidR="00BA6CA0" w:rsidRPr="003103EA" w:rsidRDefault="007839A4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mv</w:t>
            </w:r>
            <w:r w:rsidR="00BA6CA0" w:rsidRPr="003103EA">
              <w:rPr>
                <w:lang w:eastAsia="zh-CN"/>
              </w:rPr>
              <w:t>_loss_insurance</w:t>
            </w:r>
            <w:proofErr w:type="spellEnd"/>
          </w:p>
        </w:tc>
        <w:tc>
          <w:tcPr>
            <w:tcW w:w="1232" w:type="dxa"/>
          </w:tcPr>
          <w:p w14:paraId="705DDFD6" w14:textId="261C483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5C610A4E" w14:textId="57FBE726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2054" w:type="dxa"/>
          </w:tcPr>
          <w:p w14:paraId="01FB9116" w14:textId="5BB28A8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</w:t>
            </w:r>
            <w:r w:rsidR="002B31F0" w:rsidRPr="003103EA">
              <w:rPr>
                <w:rFonts w:hint="eastAsia"/>
                <w:lang w:eastAsia="zh-CN"/>
              </w:rPr>
              <w:t>5</w:t>
            </w:r>
            <w:r w:rsidRPr="003103EA">
              <w:rPr>
                <w:rFonts w:hint="eastAsia"/>
                <w:lang w:eastAsia="zh-CN"/>
              </w:rPr>
              <w:t>选</w:t>
            </w:r>
            <w:r w:rsidRPr="003103EA">
              <w:rPr>
                <w:rFonts w:hint="eastAsia"/>
                <w:lang w:eastAsia="zh-CN"/>
              </w:rPr>
              <w:t>1</w:t>
            </w:r>
          </w:p>
          <w:p w14:paraId="636DFD7D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0%</w:t>
            </w:r>
          </w:p>
          <w:p w14:paraId="0DA29EFF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5%</w:t>
            </w:r>
          </w:p>
          <w:p w14:paraId="32BA5668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10%</w:t>
            </w:r>
          </w:p>
          <w:p w14:paraId="3191AF58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15%</w:t>
            </w:r>
          </w:p>
          <w:p w14:paraId="11D52C07" w14:textId="3D009B76" w:rsidR="002B31F0" w:rsidRPr="003103EA" w:rsidRDefault="002B31F0" w:rsidP="002B31F0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20%</w:t>
            </w:r>
          </w:p>
        </w:tc>
        <w:tc>
          <w:tcPr>
            <w:tcW w:w="1951" w:type="dxa"/>
          </w:tcPr>
          <w:p w14:paraId="54531E79" w14:textId="23DF5BE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机动车损失保险不能为空！</w:t>
            </w:r>
          </w:p>
        </w:tc>
      </w:tr>
      <w:tr w:rsidR="00EE64D1" w:rsidRPr="003103EA" w14:paraId="3806A763" w14:textId="13C4DECD" w:rsidTr="007A7CB3">
        <w:tc>
          <w:tcPr>
            <w:tcW w:w="601" w:type="dxa"/>
          </w:tcPr>
          <w:p w14:paraId="198B0F3D" w14:textId="165BCE1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7</w:t>
            </w:r>
          </w:p>
        </w:tc>
        <w:tc>
          <w:tcPr>
            <w:tcW w:w="3658" w:type="dxa"/>
          </w:tcPr>
          <w:p w14:paraId="1349E257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机动车第三者责任保险</w:t>
            </w:r>
          </w:p>
          <w:p w14:paraId="06D463BE" w14:textId="6A71264B" w:rsidR="00BA6CA0" w:rsidRPr="003103EA" w:rsidRDefault="007839A4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mv</w:t>
            </w:r>
            <w:r w:rsidR="00BA6CA0" w:rsidRPr="003103EA">
              <w:rPr>
                <w:lang w:eastAsia="zh-CN"/>
              </w:rPr>
              <w:t>_third_party_liability</w:t>
            </w:r>
            <w:r w:rsidR="001D1D65" w:rsidRPr="003103EA">
              <w:rPr>
                <w:lang w:eastAsia="zh-CN"/>
              </w:rPr>
              <w:t>_</w:t>
            </w:r>
            <w:r w:rsidR="00BA6CA0" w:rsidRPr="003103EA">
              <w:rPr>
                <w:lang w:eastAsia="zh-CN"/>
              </w:rPr>
              <w:t>insurance</w:t>
            </w:r>
            <w:proofErr w:type="spellEnd"/>
          </w:p>
        </w:tc>
        <w:tc>
          <w:tcPr>
            <w:tcW w:w="1232" w:type="dxa"/>
          </w:tcPr>
          <w:p w14:paraId="1D031591" w14:textId="26C2353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1A5F0F3B" w14:textId="73CCB88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14F44728" w14:textId="3399513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</w:t>
            </w:r>
            <w:r w:rsidR="002B31F0" w:rsidRPr="003103EA">
              <w:rPr>
                <w:rFonts w:hint="eastAsia"/>
                <w:lang w:eastAsia="zh-CN"/>
              </w:rPr>
              <w:t>5</w:t>
            </w:r>
            <w:r w:rsidRPr="003103EA">
              <w:rPr>
                <w:rFonts w:hint="eastAsia"/>
                <w:lang w:eastAsia="zh-CN"/>
              </w:rPr>
              <w:t>选</w:t>
            </w:r>
            <w:r w:rsidRPr="003103EA">
              <w:rPr>
                <w:rFonts w:hint="eastAsia"/>
                <w:lang w:eastAsia="zh-CN"/>
              </w:rPr>
              <w:t>1</w:t>
            </w:r>
          </w:p>
          <w:p w14:paraId="7A5A82EC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0%</w:t>
            </w:r>
          </w:p>
          <w:p w14:paraId="7D5D9D2E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5%</w:t>
            </w:r>
          </w:p>
          <w:p w14:paraId="0B63DAE3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10%</w:t>
            </w:r>
          </w:p>
          <w:p w14:paraId="10D0DC9B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15%</w:t>
            </w:r>
          </w:p>
          <w:p w14:paraId="4BD7FCB6" w14:textId="37ABEB3E" w:rsidR="002B31F0" w:rsidRPr="003103EA" w:rsidRDefault="002B31F0" w:rsidP="002B31F0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20%</w:t>
            </w:r>
          </w:p>
        </w:tc>
        <w:tc>
          <w:tcPr>
            <w:tcW w:w="1951" w:type="dxa"/>
          </w:tcPr>
          <w:p w14:paraId="02A425F5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152FE0A9" w14:textId="6E50E66B" w:rsidTr="007A7CB3">
        <w:tc>
          <w:tcPr>
            <w:tcW w:w="601" w:type="dxa"/>
          </w:tcPr>
          <w:p w14:paraId="10018F16" w14:textId="66AB793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8</w:t>
            </w:r>
          </w:p>
        </w:tc>
        <w:tc>
          <w:tcPr>
            <w:tcW w:w="3658" w:type="dxa"/>
          </w:tcPr>
          <w:p w14:paraId="708CCAC5" w14:textId="77777777" w:rsidR="001D1D65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机动车第三者责任保额</w:t>
            </w:r>
          </w:p>
          <w:p w14:paraId="26DAFF0F" w14:textId="579D34B8" w:rsidR="001D1D65" w:rsidRPr="003103EA" w:rsidRDefault="007839A4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mv</w:t>
            </w:r>
            <w:r w:rsidR="001D1D65" w:rsidRPr="003103EA">
              <w:rPr>
                <w:lang w:eastAsia="zh-CN"/>
              </w:rPr>
              <w:t>_third_party_</w:t>
            </w:r>
            <w:r w:rsidR="001D1D65" w:rsidRPr="003103EA">
              <w:rPr>
                <w:rFonts w:hint="eastAsia"/>
                <w:lang w:eastAsia="zh-CN"/>
              </w:rPr>
              <w:t>s</w:t>
            </w:r>
            <w:r w:rsidR="001D1D65" w:rsidRPr="003103EA">
              <w:rPr>
                <w:lang w:eastAsia="zh-CN"/>
              </w:rPr>
              <w:t>um_insured</w:t>
            </w:r>
            <w:proofErr w:type="spellEnd"/>
          </w:p>
        </w:tc>
        <w:tc>
          <w:tcPr>
            <w:tcW w:w="1232" w:type="dxa"/>
          </w:tcPr>
          <w:p w14:paraId="3A77A18A" w14:textId="145D749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I</w:t>
            </w:r>
            <w:r w:rsidRPr="003103EA">
              <w:rPr>
                <w:rFonts w:hint="eastAsia"/>
                <w:lang w:eastAsia="zh-CN"/>
              </w:rPr>
              <w:t>nt</w:t>
            </w:r>
          </w:p>
        </w:tc>
        <w:tc>
          <w:tcPr>
            <w:tcW w:w="934" w:type="dxa"/>
          </w:tcPr>
          <w:p w14:paraId="1A7D02BA" w14:textId="1FA0ED2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48DE5A02" w14:textId="4E14768D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不允许有小数点</w:t>
            </w:r>
          </w:p>
        </w:tc>
        <w:tc>
          <w:tcPr>
            <w:tcW w:w="1951" w:type="dxa"/>
          </w:tcPr>
          <w:p w14:paraId="30A47C7A" w14:textId="6183A089" w:rsidR="00EE64D1" w:rsidRPr="003103EA" w:rsidRDefault="003103EA" w:rsidP="00EE64D1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不允许有小数点！</w:t>
            </w:r>
          </w:p>
        </w:tc>
      </w:tr>
      <w:tr w:rsidR="00EE64D1" w:rsidRPr="003103EA" w14:paraId="6B88B487" w14:textId="31482A90" w:rsidTr="007A7CB3">
        <w:tc>
          <w:tcPr>
            <w:tcW w:w="601" w:type="dxa"/>
          </w:tcPr>
          <w:p w14:paraId="41A91119" w14:textId="0726C2D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  <w:r w:rsidRPr="003103EA">
              <w:rPr>
                <w:lang w:eastAsia="zh-CN"/>
              </w:rPr>
              <w:t>9</w:t>
            </w:r>
          </w:p>
        </w:tc>
        <w:tc>
          <w:tcPr>
            <w:tcW w:w="3658" w:type="dxa"/>
          </w:tcPr>
          <w:p w14:paraId="4CF44255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机动车司机责任保险</w:t>
            </w:r>
          </w:p>
          <w:p w14:paraId="0E01C566" w14:textId="72A08FEF" w:rsidR="001D1D65" w:rsidRPr="003103EA" w:rsidRDefault="007839A4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mv</w:t>
            </w:r>
            <w:r w:rsidR="001D1D65" w:rsidRPr="003103EA">
              <w:rPr>
                <w:lang w:eastAsia="zh-CN"/>
              </w:rPr>
              <w:t>_</w:t>
            </w:r>
            <w:r w:rsidR="001D1D65" w:rsidRPr="003103EA">
              <w:rPr>
                <w:rFonts w:hint="eastAsia"/>
                <w:lang w:eastAsia="zh-CN"/>
              </w:rPr>
              <w:t>driver</w:t>
            </w:r>
            <w:r w:rsidR="001D1D65" w:rsidRPr="003103EA">
              <w:rPr>
                <w:lang w:eastAsia="zh-CN"/>
              </w:rPr>
              <w:t>_liability_insurance</w:t>
            </w:r>
            <w:proofErr w:type="spellEnd"/>
          </w:p>
        </w:tc>
        <w:tc>
          <w:tcPr>
            <w:tcW w:w="1232" w:type="dxa"/>
          </w:tcPr>
          <w:p w14:paraId="74FEA14F" w14:textId="3772BED1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677F49EF" w14:textId="480F395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13DE80DE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</w:t>
            </w:r>
            <w:r w:rsidR="002B31F0" w:rsidRPr="003103EA">
              <w:rPr>
                <w:rFonts w:hint="eastAsia"/>
                <w:lang w:eastAsia="zh-CN"/>
              </w:rPr>
              <w:t>5</w:t>
            </w:r>
            <w:r w:rsidRPr="003103EA">
              <w:rPr>
                <w:rFonts w:hint="eastAsia"/>
                <w:lang w:eastAsia="zh-CN"/>
              </w:rPr>
              <w:t>选</w:t>
            </w:r>
            <w:r w:rsidRPr="003103EA">
              <w:rPr>
                <w:rFonts w:hint="eastAsia"/>
                <w:lang w:eastAsia="zh-CN"/>
              </w:rPr>
              <w:t>1</w:t>
            </w:r>
          </w:p>
          <w:p w14:paraId="53639BFB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0%</w:t>
            </w:r>
          </w:p>
          <w:p w14:paraId="2F63CD84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5%</w:t>
            </w:r>
          </w:p>
          <w:p w14:paraId="22D018EC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10%</w:t>
            </w:r>
          </w:p>
          <w:p w14:paraId="2458D2A7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15%</w:t>
            </w:r>
          </w:p>
          <w:p w14:paraId="194447F1" w14:textId="7E961DFE" w:rsidR="002B31F0" w:rsidRPr="003103EA" w:rsidRDefault="002B31F0" w:rsidP="002B31F0">
            <w:pPr>
              <w:pStyle w:val="af"/>
              <w:ind w:firstLineChars="0" w:firstLine="0"/>
              <w:rPr>
                <w:b/>
                <w:bCs/>
                <w:lang w:eastAsia="zh-CN"/>
              </w:rPr>
            </w:pPr>
            <w:r w:rsidRPr="003103EA">
              <w:rPr>
                <w:lang w:eastAsia="zh-CN"/>
              </w:rPr>
              <w:t>20%</w:t>
            </w:r>
          </w:p>
        </w:tc>
        <w:tc>
          <w:tcPr>
            <w:tcW w:w="1951" w:type="dxa"/>
          </w:tcPr>
          <w:p w14:paraId="3895B2C6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6333346E" w14:textId="61F83550" w:rsidTr="007A7CB3">
        <w:tc>
          <w:tcPr>
            <w:tcW w:w="601" w:type="dxa"/>
          </w:tcPr>
          <w:p w14:paraId="756D291D" w14:textId="01EC9A1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4</w:t>
            </w:r>
            <w:r w:rsidRPr="003103EA">
              <w:rPr>
                <w:lang w:eastAsia="zh-CN"/>
              </w:rPr>
              <w:t>0</w:t>
            </w:r>
          </w:p>
        </w:tc>
        <w:tc>
          <w:tcPr>
            <w:tcW w:w="3658" w:type="dxa"/>
          </w:tcPr>
          <w:p w14:paraId="092111ED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机动车司机责任保额</w:t>
            </w:r>
          </w:p>
          <w:p w14:paraId="77CF2A7B" w14:textId="4CE6CD58" w:rsidR="001D1D65" w:rsidRPr="003103EA" w:rsidRDefault="007839A4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mv</w:t>
            </w:r>
            <w:r w:rsidR="001D1D65" w:rsidRPr="003103EA">
              <w:rPr>
                <w:lang w:eastAsia="zh-CN"/>
              </w:rPr>
              <w:t>_driver_liability</w:t>
            </w:r>
            <w:proofErr w:type="spellEnd"/>
            <w:r w:rsidR="001D1D65" w:rsidRPr="003103EA">
              <w:rPr>
                <w:lang w:eastAsia="zh-CN"/>
              </w:rPr>
              <w:t>_</w:t>
            </w:r>
            <w:r w:rsidR="001D1D65" w:rsidRPr="003103EA">
              <w:rPr>
                <w:rFonts w:hint="eastAsia"/>
                <w:lang w:eastAsia="zh-CN"/>
              </w:rPr>
              <w:t xml:space="preserve"> </w:t>
            </w:r>
            <w:proofErr w:type="spellStart"/>
            <w:r w:rsidR="001D1D65" w:rsidRPr="003103EA">
              <w:rPr>
                <w:rFonts w:hint="eastAsia"/>
                <w:lang w:eastAsia="zh-CN"/>
              </w:rPr>
              <w:t>s</w:t>
            </w:r>
            <w:r w:rsidR="001D1D65" w:rsidRPr="003103EA">
              <w:rPr>
                <w:lang w:eastAsia="zh-CN"/>
              </w:rPr>
              <w:t>um_insured</w:t>
            </w:r>
            <w:proofErr w:type="spellEnd"/>
          </w:p>
        </w:tc>
        <w:tc>
          <w:tcPr>
            <w:tcW w:w="1232" w:type="dxa"/>
          </w:tcPr>
          <w:p w14:paraId="619D9A1B" w14:textId="1F01F8E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I</w:t>
            </w:r>
            <w:r w:rsidRPr="003103EA">
              <w:rPr>
                <w:rFonts w:hint="eastAsia"/>
                <w:lang w:eastAsia="zh-CN"/>
              </w:rPr>
              <w:t>nt</w:t>
            </w:r>
          </w:p>
        </w:tc>
        <w:tc>
          <w:tcPr>
            <w:tcW w:w="934" w:type="dxa"/>
          </w:tcPr>
          <w:p w14:paraId="762DED86" w14:textId="29B6C3FC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5AFE2736" w14:textId="63895D0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不允许有小数点</w:t>
            </w:r>
          </w:p>
        </w:tc>
        <w:tc>
          <w:tcPr>
            <w:tcW w:w="1951" w:type="dxa"/>
          </w:tcPr>
          <w:p w14:paraId="0A2220AC" w14:textId="1D1FA181" w:rsidR="00EE64D1" w:rsidRPr="003103EA" w:rsidRDefault="003103EA" w:rsidP="00EE64D1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不允许有小数点！</w:t>
            </w:r>
          </w:p>
        </w:tc>
      </w:tr>
      <w:tr w:rsidR="00EE64D1" w:rsidRPr="003103EA" w14:paraId="25AF8FEA" w14:textId="5A4C1B75" w:rsidTr="007A7CB3">
        <w:tc>
          <w:tcPr>
            <w:tcW w:w="601" w:type="dxa"/>
          </w:tcPr>
          <w:p w14:paraId="6717CCCE" w14:textId="1762245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4</w:t>
            </w:r>
            <w:r w:rsidRPr="003103EA">
              <w:rPr>
                <w:lang w:eastAsia="zh-CN"/>
              </w:rPr>
              <w:t>1</w:t>
            </w:r>
          </w:p>
        </w:tc>
        <w:tc>
          <w:tcPr>
            <w:tcW w:w="3658" w:type="dxa"/>
          </w:tcPr>
          <w:p w14:paraId="75436F8E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机动车乘客责任保险</w:t>
            </w:r>
          </w:p>
          <w:p w14:paraId="1718E623" w14:textId="78B83056" w:rsidR="001D1D65" w:rsidRPr="003103EA" w:rsidRDefault="007839A4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mv</w:t>
            </w:r>
            <w:r w:rsidR="001D1D65" w:rsidRPr="003103EA">
              <w:rPr>
                <w:lang w:eastAsia="zh-CN"/>
              </w:rPr>
              <w:t>_passenger_liability_insurance</w:t>
            </w:r>
            <w:proofErr w:type="spellEnd"/>
          </w:p>
        </w:tc>
        <w:tc>
          <w:tcPr>
            <w:tcW w:w="1232" w:type="dxa"/>
          </w:tcPr>
          <w:p w14:paraId="31418463" w14:textId="76BDDDD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3980A23B" w14:textId="6CF4A5B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6031A994" w14:textId="2D8D0FBF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</w:t>
            </w:r>
            <w:r w:rsidR="002B31F0" w:rsidRPr="003103EA">
              <w:rPr>
                <w:rFonts w:hint="eastAsia"/>
                <w:lang w:eastAsia="zh-CN"/>
              </w:rPr>
              <w:t>5</w:t>
            </w:r>
            <w:r w:rsidRPr="003103EA">
              <w:rPr>
                <w:rFonts w:hint="eastAsia"/>
                <w:lang w:eastAsia="zh-CN"/>
              </w:rPr>
              <w:t>选</w:t>
            </w:r>
            <w:r w:rsidRPr="003103EA">
              <w:rPr>
                <w:rFonts w:hint="eastAsia"/>
                <w:lang w:eastAsia="zh-CN"/>
              </w:rPr>
              <w:t>1</w:t>
            </w:r>
          </w:p>
          <w:p w14:paraId="29255B6A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0%</w:t>
            </w:r>
          </w:p>
          <w:p w14:paraId="1930C7C1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5%</w:t>
            </w:r>
          </w:p>
          <w:p w14:paraId="7F6BED35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10%</w:t>
            </w:r>
          </w:p>
          <w:p w14:paraId="6A781000" w14:textId="77777777" w:rsidR="002B31F0" w:rsidRPr="003103EA" w:rsidRDefault="002B31F0" w:rsidP="002B31F0">
            <w:pPr>
              <w:rPr>
                <w:lang w:eastAsia="zh-CN"/>
              </w:rPr>
            </w:pPr>
            <w:r w:rsidRPr="003103EA">
              <w:rPr>
                <w:lang w:eastAsia="zh-CN"/>
              </w:rPr>
              <w:t>15%</w:t>
            </w:r>
          </w:p>
          <w:p w14:paraId="16DC8A3A" w14:textId="1B0AB2AF" w:rsidR="002B31F0" w:rsidRPr="003103EA" w:rsidRDefault="002B31F0" w:rsidP="002B31F0">
            <w:pPr>
              <w:pStyle w:val="af"/>
              <w:ind w:firstLineChars="0" w:firstLine="0"/>
              <w:rPr>
                <w:b/>
                <w:bCs/>
                <w:lang w:eastAsia="zh-CN"/>
              </w:rPr>
            </w:pPr>
            <w:r w:rsidRPr="003103EA">
              <w:rPr>
                <w:lang w:eastAsia="zh-CN"/>
              </w:rPr>
              <w:t>20%</w:t>
            </w:r>
          </w:p>
        </w:tc>
        <w:tc>
          <w:tcPr>
            <w:tcW w:w="1951" w:type="dxa"/>
          </w:tcPr>
          <w:p w14:paraId="34C64174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2677379F" w14:textId="34C9D2D6" w:rsidTr="007A7CB3">
        <w:tc>
          <w:tcPr>
            <w:tcW w:w="601" w:type="dxa"/>
          </w:tcPr>
          <w:p w14:paraId="51AE16E3" w14:textId="750B026A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4</w:t>
            </w:r>
            <w:r w:rsidRPr="003103EA">
              <w:rPr>
                <w:lang w:eastAsia="zh-CN"/>
              </w:rPr>
              <w:t>2</w:t>
            </w:r>
          </w:p>
        </w:tc>
        <w:tc>
          <w:tcPr>
            <w:tcW w:w="3658" w:type="dxa"/>
          </w:tcPr>
          <w:p w14:paraId="17FE1F79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机动车乘客责任保额</w:t>
            </w:r>
          </w:p>
          <w:p w14:paraId="1EB0E752" w14:textId="2915AA03" w:rsidR="001D1D65" w:rsidRPr="003103EA" w:rsidRDefault="007839A4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mv</w:t>
            </w:r>
            <w:r w:rsidR="001D1D65" w:rsidRPr="003103EA">
              <w:rPr>
                <w:lang w:eastAsia="zh-CN"/>
              </w:rPr>
              <w:t>_passenger_liability_</w:t>
            </w:r>
            <w:r w:rsidR="001D1D65" w:rsidRPr="003103EA">
              <w:rPr>
                <w:rFonts w:hint="eastAsia"/>
                <w:lang w:eastAsia="zh-CN"/>
              </w:rPr>
              <w:t>s</w:t>
            </w:r>
            <w:r w:rsidR="001D1D65" w:rsidRPr="003103EA">
              <w:rPr>
                <w:lang w:eastAsia="zh-CN"/>
              </w:rPr>
              <w:t>um_insured</w:t>
            </w:r>
            <w:proofErr w:type="spellEnd"/>
          </w:p>
        </w:tc>
        <w:tc>
          <w:tcPr>
            <w:tcW w:w="1232" w:type="dxa"/>
          </w:tcPr>
          <w:p w14:paraId="03A6FB00" w14:textId="7540067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I</w:t>
            </w:r>
            <w:r w:rsidRPr="003103EA">
              <w:rPr>
                <w:rFonts w:hint="eastAsia"/>
                <w:lang w:eastAsia="zh-CN"/>
              </w:rPr>
              <w:t>nt</w:t>
            </w:r>
          </w:p>
        </w:tc>
        <w:tc>
          <w:tcPr>
            <w:tcW w:w="934" w:type="dxa"/>
          </w:tcPr>
          <w:p w14:paraId="37F7EA0B" w14:textId="34444C16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3CDA86EE" w14:textId="3B27A775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不允许有小数点</w:t>
            </w:r>
          </w:p>
        </w:tc>
        <w:tc>
          <w:tcPr>
            <w:tcW w:w="1951" w:type="dxa"/>
          </w:tcPr>
          <w:p w14:paraId="3DAA3176" w14:textId="2C61F342" w:rsidR="00EE64D1" w:rsidRPr="003103EA" w:rsidRDefault="003103EA" w:rsidP="00EE64D1">
            <w:pPr>
              <w:pStyle w:val="af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不允许有小数点！</w:t>
            </w:r>
          </w:p>
        </w:tc>
      </w:tr>
      <w:tr w:rsidR="00EE64D1" w:rsidRPr="003103EA" w14:paraId="3644D7F1" w14:textId="45384DEA" w:rsidTr="007A7CB3">
        <w:tc>
          <w:tcPr>
            <w:tcW w:w="601" w:type="dxa"/>
          </w:tcPr>
          <w:p w14:paraId="2E3DA495" w14:textId="416ACE36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4</w:t>
            </w:r>
            <w:r w:rsidRPr="003103EA">
              <w:rPr>
                <w:lang w:eastAsia="zh-CN"/>
              </w:rPr>
              <w:t>3</w:t>
            </w:r>
          </w:p>
        </w:tc>
        <w:tc>
          <w:tcPr>
            <w:tcW w:w="3658" w:type="dxa"/>
          </w:tcPr>
          <w:p w14:paraId="54DCCAF8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特别约定条目</w:t>
            </w:r>
          </w:p>
          <w:p w14:paraId="0DDFC425" w14:textId="7193B22C" w:rsidR="001D1D65" w:rsidRPr="003103EA" w:rsidRDefault="001D1D65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special_agreement_entry</w:t>
            </w:r>
            <w:proofErr w:type="spellEnd"/>
          </w:p>
        </w:tc>
        <w:tc>
          <w:tcPr>
            <w:tcW w:w="1232" w:type="dxa"/>
          </w:tcPr>
          <w:p w14:paraId="5C747504" w14:textId="703CAC79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7AB9EF6B" w14:textId="39C3D9A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07FFD93A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建议下拉框，</w:t>
            </w:r>
            <w:r w:rsidRPr="003103EA">
              <w:rPr>
                <w:rFonts w:hint="eastAsia"/>
                <w:lang w:eastAsia="zh-CN"/>
              </w:rPr>
              <w:t>2</w:t>
            </w:r>
            <w:r w:rsidRPr="003103EA">
              <w:rPr>
                <w:lang w:eastAsia="zh-CN"/>
              </w:rPr>
              <w:t>5</w:t>
            </w:r>
            <w:r w:rsidRPr="003103EA">
              <w:rPr>
                <w:rFonts w:hint="eastAsia"/>
                <w:lang w:eastAsia="zh-CN"/>
              </w:rPr>
              <w:t>选</w:t>
            </w:r>
            <w:r w:rsidRPr="003103EA">
              <w:rPr>
                <w:rFonts w:hint="eastAsia"/>
                <w:lang w:eastAsia="zh-CN"/>
              </w:rPr>
              <w:t>1</w:t>
            </w:r>
          </w:p>
          <w:p w14:paraId="3ADBD889" w14:textId="77777777" w:rsidR="005A3FAB" w:rsidRPr="003103EA" w:rsidRDefault="005A3FAB" w:rsidP="003103EA">
            <w:pPr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T0006-</w:t>
            </w:r>
            <w:r w:rsidRPr="003103EA">
              <w:rPr>
                <w:rFonts w:hint="eastAsia"/>
                <w:lang w:eastAsia="zh-CN"/>
              </w:rPr>
              <w:t>贷款车特约</w:t>
            </w:r>
          </w:p>
          <w:p w14:paraId="1F0EDF4E" w14:textId="77777777" w:rsidR="005A3FAB" w:rsidRPr="003103EA" w:rsidRDefault="005A3FAB" w:rsidP="003103EA">
            <w:pPr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T0012-</w:t>
            </w:r>
            <w:r w:rsidRPr="003103EA">
              <w:rPr>
                <w:rFonts w:hint="eastAsia"/>
                <w:lang w:eastAsia="zh-CN"/>
              </w:rPr>
              <w:t>汇率约定</w:t>
            </w:r>
          </w:p>
          <w:p w14:paraId="18997D85" w14:textId="77777777" w:rsidR="005A3FAB" w:rsidRPr="003103EA" w:rsidRDefault="005A3FAB" w:rsidP="003103EA">
            <w:pPr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T0028-</w:t>
            </w:r>
            <w:r w:rsidRPr="003103EA">
              <w:rPr>
                <w:rFonts w:hint="eastAsia"/>
                <w:lang w:eastAsia="zh-CN"/>
              </w:rPr>
              <w:t>车主约定</w:t>
            </w:r>
          </w:p>
          <w:p w14:paraId="5371040C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T0048-</w:t>
            </w:r>
            <w:r w:rsidRPr="003103EA">
              <w:rPr>
                <w:rFonts w:hint="eastAsia"/>
                <w:lang w:eastAsia="zh-CN"/>
              </w:rPr>
              <w:t>非营业车辆特别约定</w:t>
            </w:r>
          </w:p>
          <w:p w14:paraId="31B52B0F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T0061-</w:t>
            </w:r>
            <w:r w:rsidRPr="003103EA">
              <w:rPr>
                <w:rFonts w:hint="eastAsia"/>
                <w:lang w:eastAsia="zh-CN"/>
              </w:rPr>
              <w:t>粤（港）车特约</w:t>
            </w:r>
          </w:p>
          <w:p w14:paraId="0E41AB1B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T0063-</w:t>
            </w:r>
            <w:r w:rsidRPr="003103EA">
              <w:rPr>
                <w:rFonts w:hint="eastAsia"/>
                <w:lang w:eastAsia="zh-CN"/>
              </w:rPr>
              <w:t>车身划痕</w:t>
            </w:r>
            <w:proofErr w:type="gramStart"/>
            <w:r w:rsidRPr="003103EA">
              <w:rPr>
                <w:rFonts w:hint="eastAsia"/>
                <w:lang w:eastAsia="zh-CN"/>
              </w:rPr>
              <w:t>险赔偿</w:t>
            </w:r>
            <w:proofErr w:type="gramEnd"/>
            <w:r w:rsidRPr="003103EA">
              <w:rPr>
                <w:rFonts w:hint="eastAsia"/>
                <w:lang w:eastAsia="zh-CN"/>
              </w:rPr>
              <w:t>限额特别约定</w:t>
            </w:r>
          </w:p>
          <w:p w14:paraId="084DD752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T0070-</w:t>
            </w:r>
            <w:r w:rsidRPr="003103EA">
              <w:rPr>
                <w:rFonts w:hint="eastAsia"/>
                <w:lang w:eastAsia="zh-CN"/>
              </w:rPr>
              <w:t>保单</w:t>
            </w:r>
            <w:r w:rsidRPr="003103EA">
              <w:rPr>
                <w:rFonts w:hint="eastAsia"/>
                <w:lang w:eastAsia="zh-CN"/>
              </w:rPr>
              <w:t>/</w:t>
            </w:r>
            <w:r w:rsidRPr="003103EA">
              <w:rPr>
                <w:rFonts w:hint="eastAsia"/>
                <w:lang w:eastAsia="zh-CN"/>
              </w:rPr>
              <w:t>赔案查询客</w:t>
            </w:r>
            <w:proofErr w:type="gramStart"/>
            <w:r w:rsidRPr="003103EA">
              <w:rPr>
                <w:rFonts w:hint="eastAsia"/>
                <w:lang w:eastAsia="zh-CN"/>
              </w:rPr>
              <w:t>服电话</w:t>
            </w:r>
            <w:proofErr w:type="gramEnd"/>
            <w:r w:rsidRPr="003103EA">
              <w:rPr>
                <w:rFonts w:hint="eastAsia"/>
                <w:lang w:eastAsia="zh-CN"/>
              </w:rPr>
              <w:t>特别约定</w:t>
            </w:r>
          </w:p>
          <w:p w14:paraId="2D4A1438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T0071-</w:t>
            </w:r>
            <w:r w:rsidRPr="003103EA">
              <w:rPr>
                <w:rFonts w:hint="eastAsia"/>
                <w:lang w:eastAsia="zh-CN"/>
              </w:rPr>
              <w:t>青岛销售区域约定</w:t>
            </w:r>
          </w:p>
          <w:p w14:paraId="0DF6815D" w14:textId="77777777" w:rsidR="005A3FAB" w:rsidRPr="003103EA" w:rsidRDefault="005A3FAB" w:rsidP="003103EA">
            <w:pPr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T0084-</w:t>
            </w:r>
            <w:r w:rsidRPr="003103EA">
              <w:rPr>
                <w:rFonts w:hint="eastAsia"/>
                <w:lang w:eastAsia="zh-CN"/>
              </w:rPr>
              <w:t>人伤特约</w:t>
            </w:r>
          </w:p>
          <w:p w14:paraId="44CD782B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T0089-</w:t>
            </w:r>
            <w:r w:rsidRPr="003103EA">
              <w:rPr>
                <w:rFonts w:hint="eastAsia"/>
                <w:lang w:eastAsia="zh-CN"/>
              </w:rPr>
              <w:t>湖北新车即时生效特约</w:t>
            </w:r>
            <w:r w:rsidRPr="003103EA">
              <w:rPr>
                <w:rFonts w:hint="eastAsia"/>
                <w:lang w:eastAsia="zh-CN"/>
              </w:rPr>
              <w:t>&lt;</w:t>
            </w:r>
          </w:p>
          <w:p w14:paraId="1987E9FB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T0090-</w:t>
            </w:r>
            <w:r w:rsidRPr="003103EA">
              <w:rPr>
                <w:rFonts w:hint="eastAsia"/>
                <w:lang w:eastAsia="zh-CN"/>
              </w:rPr>
              <w:t>投保人特别约定</w:t>
            </w:r>
          </w:p>
          <w:p w14:paraId="0E280C4B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T0098-</w:t>
            </w:r>
            <w:r w:rsidRPr="003103EA">
              <w:rPr>
                <w:rFonts w:hint="eastAsia"/>
                <w:lang w:eastAsia="zh-CN"/>
              </w:rPr>
              <w:t>偿付能力信息披露</w:t>
            </w:r>
          </w:p>
          <w:p w14:paraId="316C3F03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T1111-</w:t>
            </w:r>
            <w:proofErr w:type="gramStart"/>
            <w:r w:rsidRPr="003103EA">
              <w:rPr>
                <w:rFonts w:hint="eastAsia"/>
                <w:lang w:eastAsia="zh-CN"/>
              </w:rPr>
              <w:t>交强险交通</w:t>
            </w:r>
            <w:proofErr w:type="gramEnd"/>
            <w:r w:rsidRPr="003103EA">
              <w:rPr>
                <w:rFonts w:hint="eastAsia"/>
                <w:lang w:eastAsia="zh-CN"/>
              </w:rPr>
              <w:t>优惠</w:t>
            </w:r>
            <w:r w:rsidRPr="003103EA">
              <w:rPr>
                <w:rFonts w:hint="eastAsia"/>
                <w:lang w:eastAsia="zh-CN"/>
              </w:rPr>
              <w:t>(</w:t>
            </w:r>
            <w:r w:rsidRPr="003103EA">
              <w:rPr>
                <w:rFonts w:hint="eastAsia"/>
                <w:lang w:eastAsia="zh-CN"/>
              </w:rPr>
              <w:t>其他</w:t>
            </w:r>
            <w:r w:rsidRPr="003103EA">
              <w:rPr>
                <w:rFonts w:hint="eastAsia"/>
                <w:lang w:eastAsia="zh-CN"/>
              </w:rPr>
              <w:t>)</w:t>
            </w:r>
          </w:p>
          <w:p w14:paraId="20BA1E8C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T1112-</w:t>
            </w:r>
            <w:proofErr w:type="gramStart"/>
            <w:r w:rsidRPr="003103EA">
              <w:rPr>
                <w:rFonts w:hint="eastAsia"/>
                <w:lang w:eastAsia="zh-CN"/>
              </w:rPr>
              <w:t>交强险交通</w:t>
            </w:r>
            <w:proofErr w:type="gramEnd"/>
            <w:r w:rsidRPr="003103EA">
              <w:rPr>
                <w:rFonts w:hint="eastAsia"/>
                <w:lang w:eastAsia="zh-CN"/>
              </w:rPr>
              <w:t>优惠</w:t>
            </w:r>
            <w:r w:rsidRPr="003103EA">
              <w:rPr>
                <w:rFonts w:hint="eastAsia"/>
                <w:lang w:eastAsia="zh-CN"/>
              </w:rPr>
              <w:t>(</w:t>
            </w:r>
            <w:proofErr w:type="gramStart"/>
            <w:r w:rsidRPr="003103EA">
              <w:rPr>
                <w:rFonts w:hint="eastAsia"/>
                <w:lang w:eastAsia="zh-CN"/>
              </w:rPr>
              <w:t>黄标</w:t>
            </w:r>
            <w:proofErr w:type="gramEnd"/>
            <w:r w:rsidRPr="003103EA">
              <w:rPr>
                <w:rFonts w:hint="eastAsia"/>
                <w:lang w:eastAsia="zh-CN"/>
              </w:rPr>
              <w:t>)</w:t>
            </w:r>
          </w:p>
          <w:p w14:paraId="1F32AD24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T1113-</w:t>
            </w:r>
            <w:proofErr w:type="gramStart"/>
            <w:r w:rsidRPr="003103EA">
              <w:rPr>
                <w:rFonts w:hint="eastAsia"/>
                <w:lang w:eastAsia="zh-CN"/>
              </w:rPr>
              <w:t>交强险交通</w:t>
            </w:r>
            <w:proofErr w:type="gramEnd"/>
            <w:r w:rsidRPr="003103EA">
              <w:rPr>
                <w:rFonts w:hint="eastAsia"/>
                <w:lang w:eastAsia="zh-CN"/>
              </w:rPr>
              <w:t>优惠</w:t>
            </w:r>
            <w:r w:rsidRPr="003103EA">
              <w:rPr>
                <w:rFonts w:hint="eastAsia"/>
                <w:lang w:eastAsia="zh-CN"/>
              </w:rPr>
              <w:t>(</w:t>
            </w:r>
            <w:r w:rsidRPr="003103EA">
              <w:rPr>
                <w:rFonts w:hint="eastAsia"/>
                <w:lang w:eastAsia="zh-CN"/>
              </w:rPr>
              <w:t>限行</w:t>
            </w:r>
            <w:r w:rsidRPr="003103EA">
              <w:rPr>
                <w:rFonts w:hint="eastAsia"/>
                <w:lang w:eastAsia="zh-CN"/>
              </w:rPr>
              <w:t>)</w:t>
            </w:r>
          </w:p>
          <w:p w14:paraId="7628EE1B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T1114-</w:t>
            </w:r>
            <w:proofErr w:type="gramStart"/>
            <w:r w:rsidRPr="003103EA">
              <w:rPr>
                <w:rFonts w:hint="eastAsia"/>
                <w:lang w:eastAsia="zh-CN"/>
              </w:rPr>
              <w:t>交强险交通</w:t>
            </w:r>
            <w:proofErr w:type="gramEnd"/>
            <w:r w:rsidRPr="003103EA">
              <w:rPr>
                <w:rFonts w:hint="eastAsia"/>
                <w:lang w:eastAsia="zh-CN"/>
              </w:rPr>
              <w:t>优惠</w:t>
            </w:r>
            <w:r w:rsidRPr="003103EA">
              <w:rPr>
                <w:rFonts w:hint="eastAsia"/>
                <w:lang w:eastAsia="zh-CN"/>
              </w:rPr>
              <w:t>(</w:t>
            </w:r>
            <w:r w:rsidRPr="003103EA">
              <w:rPr>
                <w:rFonts w:hint="eastAsia"/>
                <w:lang w:eastAsia="zh-CN"/>
              </w:rPr>
              <w:t>违规</w:t>
            </w:r>
            <w:r w:rsidRPr="003103EA">
              <w:rPr>
                <w:rFonts w:hint="eastAsia"/>
                <w:lang w:eastAsia="zh-CN"/>
              </w:rPr>
              <w:t>)</w:t>
            </w:r>
          </w:p>
          <w:p w14:paraId="1B436C36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T1118-</w:t>
            </w:r>
            <w:proofErr w:type="gramStart"/>
            <w:r w:rsidRPr="003103EA">
              <w:rPr>
                <w:rFonts w:hint="eastAsia"/>
                <w:lang w:eastAsia="zh-CN"/>
              </w:rPr>
              <w:t>三者险人</w:t>
            </w:r>
            <w:proofErr w:type="gramEnd"/>
            <w:r w:rsidRPr="003103EA">
              <w:rPr>
                <w:rFonts w:hint="eastAsia"/>
                <w:lang w:eastAsia="zh-CN"/>
              </w:rPr>
              <w:t>伤特约</w:t>
            </w:r>
          </w:p>
          <w:p w14:paraId="049B0466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T61001-</w:t>
            </w:r>
            <w:r w:rsidRPr="003103EA">
              <w:rPr>
                <w:rFonts w:hint="eastAsia"/>
                <w:lang w:eastAsia="zh-CN"/>
              </w:rPr>
              <w:t>偿付能力特约</w:t>
            </w:r>
          </w:p>
          <w:p w14:paraId="4A047A0C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T61005-</w:t>
            </w:r>
            <w:r w:rsidRPr="003103EA">
              <w:rPr>
                <w:rFonts w:hint="eastAsia"/>
                <w:lang w:eastAsia="zh-CN"/>
              </w:rPr>
              <w:t>商业险特约</w:t>
            </w:r>
          </w:p>
          <w:p w14:paraId="28CAF2A8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T61007-</w:t>
            </w:r>
            <w:r w:rsidRPr="003103EA">
              <w:rPr>
                <w:rFonts w:hint="eastAsia"/>
                <w:lang w:eastAsia="zh-CN"/>
              </w:rPr>
              <w:t>关系约定（行驶证车主与投</w:t>
            </w:r>
            <w:r w:rsidRPr="003103EA">
              <w:rPr>
                <w:rFonts w:hint="eastAsia"/>
                <w:lang w:eastAsia="zh-CN"/>
              </w:rPr>
              <w:t>\</w:t>
            </w:r>
            <w:r w:rsidRPr="003103EA">
              <w:rPr>
                <w:rFonts w:hint="eastAsia"/>
                <w:lang w:eastAsia="zh-CN"/>
              </w:rPr>
              <w:t>被保险人不一致承保时）</w:t>
            </w:r>
          </w:p>
          <w:p w14:paraId="0CCBD7C6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lastRenderedPageBreak/>
              <w:t>T9000-</w:t>
            </w:r>
            <w:r w:rsidRPr="003103EA">
              <w:rPr>
                <w:rFonts w:hint="eastAsia"/>
                <w:lang w:eastAsia="zh-CN"/>
              </w:rPr>
              <w:t>商业险常规特约</w:t>
            </w:r>
          </w:p>
          <w:p w14:paraId="03217803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T9001-</w:t>
            </w:r>
            <w:r w:rsidRPr="003103EA">
              <w:rPr>
                <w:rFonts w:hint="eastAsia"/>
                <w:lang w:eastAsia="zh-CN"/>
              </w:rPr>
              <w:t>单方事故特约</w:t>
            </w:r>
          </w:p>
          <w:p w14:paraId="3605BD98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T9002-</w:t>
            </w:r>
            <w:r w:rsidRPr="003103EA">
              <w:rPr>
                <w:rFonts w:hint="eastAsia"/>
                <w:lang w:eastAsia="zh-CN"/>
              </w:rPr>
              <w:t>医疗费用特约</w:t>
            </w:r>
          </w:p>
          <w:p w14:paraId="15473409" w14:textId="77777777" w:rsidR="005A3FAB" w:rsidRPr="003103EA" w:rsidRDefault="005A3FAB" w:rsidP="003103EA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T9003-</w:t>
            </w:r>
            <w:r w:rsidRPr="003103EA">
              <w:rPr>
                <w:rFonts w:hint="eastAsia"/>
                <w:lang w:eastAsia="zh-CN"/>
              </w:rPr>
              <w:t>保险服务进项抵扣税特约</w:t>
            </w:r>
          </w:p>
          <w:p w14:paraId="4A22DB53" w14:textId="67A3F025" w:rsidR="005A3FAB" w:rsidRPr="003103EA" w:rsidRDefault="005A3FAB" w:rsidP="005A3FAB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T9999-</w:t>
            </w:r>
            <w:r w:rsidRPr="003103EA">
              <w:rPr>
                <w:rFonts w:hint="eastAsia"/>
                <w:lang w:eastAsia="zh-CN"/>
              </w:rPr>
              <w:t>其他</w:t>
            </w:r>
          </w:p>
        </w:tc>
        <w:tc>
          <w:tcPr>
            <w:tcW w:w="1951" w:type="dxa"/>
          </w:tcPr>
          <w:p w14:paraId="1C11DFE1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</w:p>
        </w:tc>
      </w:tr>
      <w:tr w:rsidR="00EE64D1" w:rsidRPr="003103EA" w14:paraId="2FDD9444" w14:textId="74C6745B" w:rsidTr="007A7CB3">
        <w:tc>
          <w:tcPr>
            <w:tcW w:w="601" w:type="dxa"/>
          </w:tcPr>
          <w:p w14:paraId="3127643A" w14:textId="7515D4D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4</w:t>
            </w:r>
            <w:r w:rsidRPr="003103EA">
              <w:rPr>
                <w:lang w:eastAsia="zh-CN"/>
              </w:rPr>
              <w:t>4</w:t>
            </w:r>
          </w:p>
        </w:tc>
        <w:tc>
          <w:tcPr>
            <w:tcW w:w="3658" w:type="dxa"/>
          </w:tcPr>
          <w:p w14:paraId="2B7A21DF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特别约定内容</w:t>
            </w:r>
          </w:p>
          <w:p w14:paraId="4F3CE26E" w14:textId="5725AD32" w:rsidR="001D1D65" w:rsidRPr="003103EA" w:rsidRDefault="001D1D65" w:rsidP="00EE64D1">
            <w:pPr>
              <w:pStyle w:val="af"/>
              <w:ind w:firstLineChars="0" w:firstLine="0"/>
              <w:rPr>
                <w:lang w:eastAsia="zh-CN"/>
              </w:rPr>
            </w:pPr>
            <w:proofErr w:type="spellStart"/>
            <w:r w:rsidRPr="003103EA">
              <w:rPr>
                <w:lang w:eastAsia="zh-CN"/>
              </w:rPr>
              <w:t>special_agreement_content</w:t>
            </w:r>
            <w:proofErr w:type="spellEnd"/>
          </w:p>
        </w:tc>
        <w:tc>
          <w:tcPr>
            <w:tcW w:w="1232" w:type="dxa"/>
          </w:tcPr>
          <w:p w14:paraId="6DC77C3C" w14:textId="3D4E85B8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934" w:type="dxa"/>
          </w:tcPr>
          <w:p w14:paraId="18F607AE" w14:textId="21BC850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2054" w:type="dxa"/>
          </w:tcPr>
          <w:p w14:paraId="319157AF" w14:textId="795A8A23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特别约定条目有内容，则此项必填</w:t>
            </w:r>
          </w:p>
        </w:tc>
        <w:tc>
          <w:tcPr>
            <w:tcW w:w="1951" w:type="dxa"/>
          </w:tcPr>
          <w:p w14:paraId="46E05468" w14:textId="77777777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特别约定内容不能为空！</w:t>
            </w:r>
          </w:p>
          <w:p w14:paraId="7C6ABB0B" w14:textId="45483B42" w:rsidR="00EE64D1" w:rsidRPr="003103EA" w:rsidRDefault="00EE64D1" w:rsidP="00EE64D1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P</w:t>
            </w:r>
            <w:r w:rsidRPr="003103EA">
              <w:rPr>
                <w:lang w:eastAsia="zh-CN"/>
              </w:rPr>
              <w:t>S:</w:t>
            </w:r>
            <w:r w:rsidRPr="003103EA">
              <w:rPr>
                <w:rFonts w:hint="eastAsia"/>
                <w:lang w:eastAsia="zh-CN"/>
              </w:rPr>
              <w:t>仅当特别约定条目不为空时</w:t>
            </w:r>
          </w:p>
        </w:tc>
      </w:tr>
    </w:tbl>
    <w:p w14:paraId="35259507" w14:textId="62B196BD" w:rsidR="001158CC" w:rsidRPr="003103EA" w:rsidRDefault="001158CC" w:rsidP="001158CC">
      <w:pPr>
        <w:pStyle w:val="af"/>
        <w:ind w:left="360" w:firstLineChars="0" w:firstLine="0"/>
        <w:rPr>
          <w:lang w:eastAsia="zh-CN"/>
        </w:rPr>
      </w:pPr>
    </w:p>
    <w:p w14:paraId="51F0C95E" w14:textId="56E5B998" w:rsidR="00DC63F9" w:rsidRPr="003103EA" w:rsidRDefault="00E0124C" w:rsidP="00E0124C">
      <w:pPr>
        <w:pStyle w:val="3"/>
        <w:rPr>
          <w:lang w:eastAsia="zh-CN"/>
        </w:rPr>
      </w:pPr>
      <w:r w:rsidRPr="003103EA">
        <w:rPr>
          <w:rFonts w:hint="eastAsia"/>
          <w:lang w:eastAsia="zh-CN"/>
        </w:rPr>
        <w:t>三、</w:t>
      </w:r>
      <w:r w:rsidRPr="003103EA">
        <w:rPr>
          <w:rFonts w:hint="eastAsia"/>
          <w:lang w:eastAsia="zh-CN"/>
        </w:rPr>
        <w:t xml:space="preserve"> </w:t>
      </w:r>
      <w:r w:rsidRPr="003103EA">
        <w:rPr>
          <w:rFonts w:hint="eastAsia"/>
          <w:lang w:eastAsia="zh-CN"/>
        </w:rPr>
        <w:t>搜索未付费流程更新后的</w:t>
      </w:r>
      <w:proofErr w:type="gramStart"/>
      <w:r w:rsidRPr="003103EA">
        <w:rPr>
          <w:rFonts w:hint="eastAsia"/>
          <w:lang w:eastAsia="zh-CN"/>
        </w:rPr>
        <w:t>的</w:t>
      </w:r>
      <w:proofErr w:type="gramEnd"/>
      <w:r w:rsidRPr="003103EA">
        <w:rPr>
          <w:rFonts w:hint="eastAsia"/>
          <w:lang w:eastAsia="zh-CN"/>
        </w:rPr>
        <w:t>字段</w:t>
      </w:r>
      <w:r w:rsidR="00826054" w:rsidRPr="003103EA">
        <w:rPr>
          <w:rFonts w:hint="eastAsia"/>
          <w:lang w:eastAsia="zh-CN"/>
        </w:rPr>
        <w:t>：流程中更新数据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850"/>
        <w:gridCol w:w="2156"/>
        <w:gridCol w:w="1753"/>
        <w:gridCol w:w="1939"/>
        <w:gridCol w:w="3732"/>
      </w:tblGrid>
      <w:tr w:rsidR="00E0124C" w:rsidRPr="003103EA" w14:paraId="10A6EFB6" w14:textId="77777777" w:rsidTr="00B26764">
        <w:tc>
          <w:tcPr>
            <w:tcW w:w="863" w:type="dxa"/>
          </w:tcPr>
          <w:p w14:paraId="74337A7E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208" w:type="dxa"/>
          </w:tcPr>
          <w:p w14:paraId="75EF1FD1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字段名</w:t>
            </w:r>
          </w:p>
        </w:tc>
        <w:tc>
          <w:tcPr>
            <w:tcW w:w="1780" w:type="dxa"/>
          </w:tcPr>
          <w:p w14:paraId="71A4926E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1985" w:type="dxa"/>
          </w:tcPr>
          <w:p w14:paraId="51926964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proofErr w:type="gramStart"/>
            <w:r w:rsidRPr="003103EA">
              <w:rPr>
                <w:rFonts w:hint="eastAsia"/>
                <w:lang w:eastAsia="zh-CN"/>
              </w:rPr>
              <w:t>必填项</w:t>
            </w:r>
            <w:proofErr w:type="gramEnd"/>
          </w:p>
        </w:tc>
        <w:tc>
          <w:tcPr>
            <w:tcW w:w="3820" w:type="dxa"/>
          </w:tcPr>
          <w:p w14:paraId="78E1FCAA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备注</w:t>
            </w:r>
          </w:p>
        </w:tc>
      </w:tr>
      <w:tr w:rsidR="00E0124C" w:rsidRPr="003103EA" w14:paraId="6E1AB59C" w14:textId="77777777" w:rsidTr="00B26764">
        <w:tc>
          <w:tcPr>
            <w:tcW w:w="863" w:type="dxa"/>
          </w:tcPr>
          <w:p w14:paraId="6F46C699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1</w:t>
            </w:r>
          </w:p>
        </w:tc>
        <w:tc>
          <w:tcPr>
            <w:tcW w:w="2208" w:type="dxa"/>
          </w:tcPr>
          <w:p w14:paraId="093DBF3E" w14:textId="461E06E2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车架号</w:t>
            </w:r>
          </w:p>
        </w:tc>
        <w:tc>
          <w:tcPr>
            <w:tcW w:w="1780" w:type="dxa"/>
          </w:tcPr>
          <w:p w14:paraId="20DE511E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985" w:type="dxa"/>
          </w:tcPr>
          <w:p w14:paraId="0BDAAA18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3820" w:type="dxa"/>
          </w:tcPr>
          <w:p w14:paraId="5EBC050D" w14:textId="1DB9E6F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车辆代码</w:t>
            </w:r>
          </w:p>
        </w:tc>
      </w:tr>
      <w:tr w:rsidR="00E0124C" w:rsidRPr="003103EA" w14:paraId="03E73443" w14:textId="77777777" w:rsidTr="00B26764">
        <w:tc>
          <w:tcPr>
            <w:tcW w:w="863" w:type="dxa"/>
          </w:tcPr>
          <w:p w14:paraId="11B62579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2</w:t>
            </w:r>
          </w:p>
        </w:tc>
        <w:tc>
          <w:tcPr>
            <w:tcW w:w="2208" w:type="dxa"/>
          </w:tcPr>
          <w:p w14:paraId="13C859EB" w14:textId="6D86F096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保单号</w:t>
            </w:r>
          </w:p>
        </w:tc>
        <w:tc>
          <w:tcPr>
            <w:tcW w:w="1780" w:type="dxa"/>
          </w:tcPr>
          <w:p w14:paraId="082E4060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985" w:type="dxa"/>
          </w:tcPr>
          <w:p w14:paraId="71685899" w14:textId="1624C1DD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非必填</w:t>
            </w:r>
          </w:p>
        </w:tc>
        <w:tc>
          <w:tcPr>
            <w:tcW w:w="3820" w:type="dxa"/>
          </w:tcPr>
          <w:p w14:paraId="4B1BC87D" w14:textId="7FDE5636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目前是</w:t>
            </w:r>
            <w:r w:rsidR="00871F72" w:rsidRPr="003103EA">
              <w:rPr>
                <w:rFonts w:hint="eastAsia"/>
                <w:lang w:eastAsia="zh-CN"/>
              </w:rPr>
              <w:t>识别</w:t>
            </w:r>
            <w:r w:rsidRPr="003103EA">
              <w:rPr>
                <w:rFonts w:hint="eastAsia"/>
                <w:lang w:eastAsia="zh-CN"/>
              </w:rPr>
              <w:t>数字代码，可能会有字符存储</w:t>
            </w:r>
          </w:p>
        </w:tc>
      </w:tr>
      <w:tr w:rsidR="00E0124C" w:rsidRPr="003103EA" w14:paraId="0FB1FC76" w14:textId="77777777" w:rsidTr="00871F72">
        <w:trPr>
          <w:trHeight w:val="526"/>
        </w:trPr>
        <w:tc>
          <w:tcPr>
            <w:tcW w:w="863" w:type="dxa"/>
          </w:tcPr>
          <w:p w14:paraId="57CCA171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3</w:t>
            </w:r>
          </w:p>
        </w:tc>
        <w:tc>
          <w:tcPr>
            <w:tcW w:w="2208" w:type="dxa"/>
          </w:tcPr>
          <w:p w14:paraId="605A413E" w14:textId="179DA9F6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1780" w:type="dxa"/>
          </w:tcPr>
          <w:p w14:paraId="0185D586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V</w:t>
            </w:r>
            <w:r w:rsidRPr="003103EA">
              <w:rPr>
                <w:rFonts w:hint="eastAsia"/>
                <w:lang w:eastAsia="zh-CN"/>
              </w:rPr>
              <w:t>archar</w:t>
            </w:r>
          </w:p>
        </w:tc>
        <w:tc>
          <w:tcPr>
            <w:tcW w:w="1985" w:type="dxa"/>
          </w:tcPr>
          <w:p w14:paraId="065D1BAC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3820" w:type="dxa"/>
          </w:tcPr>
          <w:p w14:paraId="3CFB4C7C" w14:textId="4C4BE1DD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未生效、通过、未通过</w:t>
            </w:r>
          </w:p>
        </w:tc>
      </w:tr>
      <w:tr w:rsidR="00E0124C" w14:paraId="5AD1B394" w14:textId="77777777" w:rsidTr="00B26764">
        <w:tc>
          <w:tcPr>
            <w:tcW w:w="863" w:type="dxa"/>
          </w:tcPr>
          <w:p w14:paraId="3A2EF310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4</w:t>
            </w:r>
          </w:p>
        </w:tc>
        <w:tc>
          <w:tcPr>
            <w:tcW w:w="2208" w:type="dxa"/>
          </w:tcPr>
          <w:p w14:paraId="362F8F7E" w14:textId="6A6CE6CC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申请时间</w:t>
            </w:r>
          </w:p>
        </w:tc>
        <w:tc>
          <w:tcPr>
            <w:tcW w:w="1780" w:type="dxa"/>
          </w:tcPr>
          <w:p w14:paraId="59A0B714" w14:textId="09972F62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lang w:eastAsia="zh-CN"/>
              </w:rPr>
              <w:t>D</w:t>
            </w:r>
            <w:r w:rsidRPr="003103EA">
              <w:rPr>
                <w:rFonts w:hint="eastAsia"/>
                <w:lang w:eastAsia="zh-CN"/>
              </w:rPr>
              <w:t>ate</w:t>
            </w:r>
          </w:p>
        </w:tc>
        <w:tc>
          <w:tcPr>
            <w:tcW w:w="1985" w:type="dxa"/>
          </w:tcPr>
          <w:p w14:paraId="059C6019" w14:textId="77777777" w:rsidR="00E0124C" w:rsidRPr="003103EA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必填</w:t>
            </w:r>
          </w:p>
        </w:tc>
        <w:tc>
          <w:tcPr>
            <w:tcW w:w="3820" w:type="dxa"/>
          </w:tcPr>
          <w:p w14:paraId="5B1F4CC9" w14:textId="0DCBB3AA" w:rsidR="00E0124C" w:rsidRDefault="00E0124C" w:rsidP="00B26764">
            <w:pPr>
              <w:pStyle w:val="af"/>
              <w:ind w:firstLineChars="0" w:firstLine="0"/>
              <w:rPr>
                <w:lang w:eastAsia="zh-CN"/>
              </w:rPr>
            </w:pPr>
            <w:r w:rsidRPr="003103EA">
              <w:rPr>
                <w:rFonts w:hint="eastAsia"/>
                <w:lang w:eastAsia="zh-CN"/>
              </w:rPr>
              <w:t>当前系统时间</w:t>
            </w:r>
            <w:r w:rsidRPr="003103EA">
              <w:rPr>
                <w:rFonts w:hint="eastAsia"/>
                <w:lang w:eastAsia="zh-CN"/>
              </w:rPr>
              <w:t>Y</w:t>
            </w:r>
            <w:r w:rsidRPr="003103EA">
              <w:rPr>
                <w:lang w:eastAsia="zh-CN"/>
              </w:rPr>
              <w:t>YYY-MM-DD</w:t>
            </w:r>
          </w:p>
        </w:tc>
      </w:tr>
    </w:tbl>
    <w:p w14:paraId="66B9532B" w14:textId="77777777" w:rsidR="00DC63F9" w:rsidRPr="00E542E8" w:rsidRDefault="00DC63F9" w:rsidP="00DC63F9">
      <w:pPr>
        <w:pStyle w:val="af"/>
        <w:ind w:left="360" w:firstLineChars="0" w:firstLine="0"/>
        <w:rPr>
          <w:lang w:eastAsia="zh-CN"/>
        </w:rPr>
      </w:pPr>
    </w:p>
    <w:sectPr w:rsidR="00DC63F9" w:rsidRPr="00E542E8" w:rsidSect="004F3FB3">
      <w:headerReference w:type="default" r:id="rId12"/>
      <w:footerReference w:type="default" r:id="rId13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FAB88" w14:textId="77777777" w:rsidR="00EA2BD8" w:rsidRDefault="00EA2BD8" w:rsidP="00093BE1">
      <w:pPr>
        <w:spacing w:before="0" w:after="0"/>
      </w:pPr>
      <w:r>
        <w:separator/>
      </w:r>
    </w:p>
  </w:endnote>
  <w:endnote w:type="continuationSeparator" w:id="0">
    <w:p w14:paraId="56F54DD6" w14:textId="77777777" w:rsidR="00EA2BD8" w:rsidRDefault="00EA2BD8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F87308" w14:paraId="7948D23E" w14:textId="77777777" w:rsidTr="001F050D">
      <w:trPr>
        <w:trHeight w:val="180"/>
      </w:trPr>
      <w:tc>
        <w:tcPr>
          <w:tcW w:w="2214" w:type="pct"/>
        </w:tcPr>
        <w:p w14:paraId="04053351" w14:textId="77777777" w:rsidR="00F87308" w:rsidRDefault="00F87308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568E5DE7" w14:textId="77777777" w:rsidR="00F87308" w:rsidRPr="00CC63DF" w:rsidRDefault="00F87308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2EB53897" w14:textId="77777777" w:rsidR="00F87308" w:rsidRDefault="00F87308">
          <w:pPr>
            <w:pStyle w:val="ac"/>
          </w:pPr>
        </w:p>
      </w:tc>
    </w:tr>
    <w:tr w:rsidR="00F87308" w14:paraId="290BC3AD" w14:textId="77777777" w:rsidTr="001F050D">
      <w:tc>
        <w:tcPr>
          <w:tcW w:w="2214" w:type="pct"/>
        </w:tcPr>
        <w:p w14:paraId="79B6891C" w14:textId="77777777" w:rsidR="00F87308" w:rsidRDefault="00F87308">
          <w:pPr>
            <w:pStyle w:val="ac"/>
          </w:pPr>
        </w:p>
      </w:tc>
      <w:tc>
        <w:tcPr>
          <w:tcW w:w="572" w:type="pct"/>
          <w:vMerge/>
          <w:vAlign w:val="center"/>
        </w:tcPr>
        <w:p w14:paraId="6AB6E949" w14:textId="77777777" w:rsidR="00F87308" w:rsidRDefault="00F87308" w:rsidP="00CC63DF">
          <w:pPr>
            <w:pStyle w:val="ac"/>
            <w:jc w:val="center"/>
          </w:pPr>
        </w:p>
      </w:tc>
      <w:tc>
        <w:tcPr>
          <w:tcW w:w="2214" w:type="pct"/>
        </w:tcPr>
        <w:p w14:paraId="062087F0" w14:textId="77777777" w:rsidR="00F87308" w:rsidRDefault="00F87308">
          <w:pPr>
            <w:pStyle w:val="ac"/>
          </w:pPr>
        </w:p>
      </w:tc>
    </w:tr>
  </w:tbl>
  <w:p w14:paraId="435E943F" w14:textId="77777777" w:rsidR="00F87308" w:rsidRDefault="00F8730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D04C85" w14:textId="77777777" w:rsidR="00EA2BD8" w:rsidRDefault="00EA2BD8" w:rsidP="00093BE1">
      <w:pPr>
        <w:spacing w:before="0" w:after="0"/>
      </w:pPr>
      <w:r>
        <w:separator/>
      </w:r>
    </w:p>
  </w:footnote>
  <w:footnote w:type="continuationSeparator" w:id="0">
    <w:p w14:paraId="0DF13D18" w14:textId="77777777" w:rsidR="00EA2BD8" w:rsidRDefault="00EA2BD8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F87308" w:rsidRPr="003E5A01" w14:paraId="57AEDB01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4501776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40E621E3" w14:textId="77777777" w:rsidR="00F87308" w:rsidRPr="003E5A01" w:rsidRDefault="00F87308" w:rsidP="00557485">
              <w:pPr>
                <w:pStyle w:val="a8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6A149186" w14:textId="77777777" w:rsidR="00F87308" w:rsidRDefault="00F87308" w:rsidP="0077520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01F54928"/>
    <w:multiLevelType w:val="hybridMultilevel"/>
    <w:tmpl w:val="5D38ABCC"/>
    <w:lvl w:ilvl="0" w:tplc="4D565E4E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35996D41"/>
    <w:multiLevelType w:val="multilevel"/>
    <w:tmpl w:val="6A7EDAC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F22CFC"/>
    <w:multiLevelType w:val="hybridMultilevel"/>
    <w:tmpl w:val="14789D8A"/>
    <w:lvl w:ilvl="0" w:tplc="03F059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6706140"/>
    <w:multiLevelType w:val="multilevel"/>
    <w:tmpl w:val="655A9D3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8477397"/>
    <w:multiLevelType w:val="hybridMultilevel"/>
    <w:tmpl w:val="A0B6DBB8"/>
    <w:lvl w:ilvl="0" w:tplc="765C361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FED22D9"/>
    <w:multiLevelType w:val="hybridMultilevel"/>
    <w:tmpl w:val="4B14D2EA"/>
    <w:lvl w:ilvl="0" w:tplc="2CB8F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6"/>
  </w:num>
  <w:num w:numId="5">
    <w:abstractNumId w:val="3"/>
  </w:num>
  <w:num w:numId="6">
    <w:abstractNumId w:val="6"/>
  </w:num>
  <w:num w:numId="7">
    <w:abstractNumId w:val="12"/>
  </w:num>
  <w:num w:numId="8">
    <w:abstractNumId w:val="17"/>
  </w:num>
  <w:num w:numId="9">
    <w:abstractNumId w:val="1"/>
  </w:num>
  <w:num w:numId="10">
    <w:abstractNumId w:val="0"/>
  </w:num>
  <w:num w:numId="11">
    <w:abstractNumId w:val="15"/>
  </w:num>
  <w:num w:numId="12">
    <w:abstractNumId w:val="2"/>
  </w:num>
  <w:num w:numId="13">
    <w:abstractNumId w:val="11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7A"/>
    <w:rsid w:val="000352B3"/>
    <w:rsid w:val="00050CE1"/>
    <w:rsid w:val="0005473D"/>
    <w:rsid w:val="00057B70"/>
    <w:rsid w:val="00075991"/>
    <w:rsid w:val="00080C23"/>
    <w:rsid w:val="00093BE1"/>
    <w:rsid w:val="000A0635"/>
    <w:rsid w:val="000A4636"/>
    <w:rsid w:val="000C07F5"/>
    <w:rsid w:val="000C1D1F"/>
    <w:rsid w:val="000C5777"/>
    <w:rsid w:val="000D7702"/>
    <w:rsid w:val="000E72B0"/>
    <w:rsid w:val="001158CC"/>
    <w:rsid w:val="00117A19"/>
    <w:rsid w:val="001204D0"/>
    <w:rsid w:val="0013113E"/>
    <w:rsid w:val="0014359B"/>
    <w:rsid w:val="00151D01"/>
    <w:rsid w:val="00153B0A"/>
    <w:rsid w:val="001672E3"/>
    <w:rsid w:val="00185199"/>
    <w:rsid w:val="001B3AFE"/>
    <w:rsid w:val="001B71F1"/>
    <w:rsid w:val="001C5100"/>
    <w:rsid w:val="001D1D65"/>
    <w:rsid w:val="001F050D"/>
    <w:rsid w:val="00212884"/>
    <w:rsid w:val="0021530D"/>
    <w:rsid w:val="0021768A"/>
    <w:rsid w:val="00221722"/>
    <w:rsid w:val="0023791B"/>
    <w:rsid w:val="00257321"/>
    <w:rsid w:val="00257AD2"/>
    <w:rsid w:val="0028301E"/>
    <w:rsid w:val="00297DB6"/>
    <w:rsid w:val="002B31F0"/>
    <w:rsid w:val="002C29B9"/>
    <w:rsid w:val="002C512F"/>
    <w:rsid w:val="003040CD"/>
    <w:rsid w:val="00307E52"/>
    <w:rsid w:val="003103EA"/>
    <w:rsid w:val="00317D15"/>
    <w:rsid w:val="00360CB9"/>
    <w:rsid w:val="003734C9"/>
    <w:rsid w:val="00377999"/>
    <w:rsid w:val="00395368"/>
    <w:rsid w:val="003A0EE9"/>
    <w:rsid w:val="003C5B15"/>
    <w:rsid w:val="003E5A01"/>
    <w:rsid w:val="003E6F8C"/>
    <w:rsid w:val="00414300"/>
    <w:rsid w:val="004144D0"/>
    <w:rsid w:val="004332FC"/>
    <w:rsid w:val="00471ECD"/>
    <w:rsid w:val="00473CA9"/>
    <w:rsid w:val="004852C3"/>
    <w:rsid w:val="00486877"/>
    <w:rsid w:val="00486C2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82F2E"/>
    <w:rsid w:val="0059757A"/>
    <w:rsid w:val="005A3FAB"/>
    <w:rsid w:val="005B166B"/>
    <w:rsid w:val="005B740F"/>
    <w:rsid w:val="005B7DEE"/>
    <w:rsid w:val="005C4E4F"/>
    <w:rsid w:val="005C76A0"/>
    <w:rsid w:val="006107F0"/>
    <w:rsid w:val="00611AA5"/>
    <w:rsid w:val="006167D3"/>
    <w:rsid w:val="00627250"/>
    <w:rsid w:val="00630B41"/>
    <w:rsid w:val="00631480"/>
    <w:rsid w:val="00634D62"/>
    <w:rsid w:val="006645C5"/>
    <w:rsid w:val="0068363A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66482"/>
    <w:rsid w:val="00772CBA"/>
    <w:rsid w:val="007738B0"/>
    <w:rsid w:val="0077501F"/>
    <w:rsid w:val="00775200"/>
    <w:rsid w:val="00781080"/>
    <w:rsid w:val="007839A4"/>
    <w:rsid w:val="00797384"/>
    <w:rsid w:val="007A6BBB"/>
    <w:rsid w:val="007A7CB3"/>
    <w:rsid w:val="007B1C0B"/>
    <w:rsid w:val="007C0206"/>
    <w:rsid w:val="007C2A2E"/>
    <w:rsid w:val="007D1422"/>
    <w:rsid w:val="00812B47"/>
    <w:rsid w:val="00813BF6"/>
    <w:rsid w:val="00826054"/>
    <w:rsid w:val="00841874"/>
    <w:rsid w:val="00865911"/>
    <w:rsid w:val="0086676B"/>
    <w:rsid w:val="00871F72"/>
    <w:rsid w:val="008840E7"/>
    <w:rsid w:val="0089027D"/>
    <w:rsid w:val="008C502E"/>
    <w:rsid w:val="00904913"/>
    <w:rsid w:val="009276DC"/>
    <w:rsid w:val="0095118F"/>
    <w:rsid w:val="00953C09"/>
    <w:rsid w:val="009A55CB"/>
    <w:rsid w:val="009B5648"/>
    <w:rsid w:val="009C1C8E"/>
    <w:rsid w:val="009F6624"/>
    <w:rsid w:val="00A345A3"/>
    <w:rsid w:val="00A67C9A"/>
    <w:rsid w:val="00AA7145"/>
    <w:rsid w:val="00AC49FE"/>
    <w:rsid w:val="00AD0071"/>
    <w:rsid w:val="00AE074B"/>
    <w:rsid w:val="00B007A7"/>
    <w:rsid w:val="00B14927"/>
    <w:rsid w:val="00B26764"/>
    <w:rsid w:val="00B44158"/>
    <w:rsid w:val="00B77DA9"/>
    <w:rsid w:val="00B84BBC"/>
    <w:rsid w:val="00BA6CA0"/>
    <w:rsid w:val="00BB4EDF"/>
    <w:rsid w:val="00BE24BC"/>
    <w:rsid w:val="00BF5069"/>
    <w:rsid w:val="00C05716"/>
    <w:rsid w:val="00C3790F"/>
    <w:rsid w:val="00C5657F"/>
    <w:rsid w:val="00C56E90"/>
    <w:rsid w:val="00C62A92"/>
    <w:rsid w:val="00C828FF"/>
    <w:rsid w:val="00C84E4E"/>
    <w:rsid w:val="00CA263D"/>
    <w:rsid w:val="00CA69B0"/>
    <w:rsid w:val="00CB1DD0"/>
    <w:rsid w:val="00CC63DF"/>
    <w:rsid w:val="00D328AF"/>
    <w:rsid w:val="00D34B65"/>
    <w:rsid w:val="00D35989"/>
    <w:rsid w:val="00D41AD6"/>
    <w:rsid w:val="00D54090"/>
    <w:rsid w:val="00D56FDB"/>
    <w:rsid w:val="00D90021"/>
    <w:rsid w:val="00DB12BA"/>
    <w:rsid w:val="00DB3DAE"/>
    <w:rsid w:val="00DB6D53"/>
    <w:rsid w:val="00DC596A"/>
    <w:rsid w:val="00DC63F9"/>
    <w:rsid w:val="00DF707E"/>
    <w:rsid w:val="00E0124C"/>
    <w:rsid w:val="00E036D8"/>
    <w:rsid w:val="00E11AC0"/>
    <w:rsid w:val="00E34BE2"/>
    <w:rsid w:val="00E542E8"/>
    <w:rsid w:val="00E66836"/>
    <w:rsid w:val="00E835B7"/>
    <w:rsid w:val="00EA2BD8"/>
    <w:rsid w:val="00EC2E7B"/>
    <w:rsid w:val="00EE64D1"/>
    <w:rsid w:val="00F36227"/>
    <w:rsid w:val="00F47C4F"/>
    <w:rsid w:val="00F55DD6"/>
    <w:rsid w:val="00F86413"/>
    <w:rsid w:val="00F87308"/>
    <w:rsid w:val="00F876E6"/>
    <w:rsid w:val="00F91127"/>
    <w:rsid w:val="00FA3BE0"/>
    <w:rsid w:val="00FA4609"/>
    <w:rsid w:val="00FA5DE2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DADAE3"/>
  <w15:docId w15:val="{51945C89-022F-4476-BBD4-802835B95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7D1422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8">
    <w:name w:val="No Spacing"/>
    <w:link w:val="a9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a">
    <w:name w:val="header"/>
    <w:basedOn w:val="a"/>
    <w:link w:val="ab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b">
    <w:name w:val="页眉 字符"/>
    <w:basedOn w:val="a0"/>
    <w:link w:val="aa"/>
    <w:uiPriority w:val="99"/>
    <w:rsid w:val="00093BE1"/>
    <w:rPr>
      <w:rFonts w:ascii="Arial" w:hAnsi="Arial" w:cs="Arial"/>
      <w:sz w:val="18"/>
      <w:szCs w:val="24"/>
    </w:rPr>
  </w:style>
  <w:style w:type="paragraph" w:styleId="ac">
    <w:name w:val="footer"/>
    <w:basedOn w:val="a"/>
    <w:link w:val="ad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d">
    <w:name w:val="页脚 字符"/>
    <w:basedOn w:val="a0"/>
    <w:link w:val="ac"/>
    <w:uiPriority w:val="99"/>
    <w:rsid w:val="00093BE1"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">
    <w:name w:val="List Paragraph"/>
    <w:basedOn w:val="a"/>
    <w:uiPriority w:val="34"/>
    <w:qFormat/>
    <w:rsid w:val="00E542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5580</TotalTime>
  <Pages>1</Pages>
  <Words>1035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edz</cp:lastModifiedBy>
  <cp:revision>11</cp:revision>
  <cp:lastPrinted>2010-09-03T00:33:00Z</cp:lastPrinted>
  <dcterms:created xsi:type="dcterms:W3CDTF">2020-12-23T08:50:00Z</dcterms:created>
  <dcterms:modified xsi:type="dcterms:W3CDTF">2020-12-29T05:41:00Z</dcterms:modified>
</cp:coreProperties>
</file>